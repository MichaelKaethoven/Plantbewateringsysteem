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1541801"/>
        <w:docPartObj>
          <w:docPartGallery w:val="Cover Pages"/>
          <w:docPartUnique/>
        </w:docPartObj>
      </w:sdtPr>
      <w:sdtContent>
        <w:p w14:paraId="390DC51A" w14:textId="77777777" w:rsidR="001A0BA4" w:rsidRPr="00D91ED5" w:rsidRDefault="001A0BA4">
          <w:r w:rsidRPr="00D91ED5">
            <w:rPr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FCE9604" wp14:editId="13F5A6E6">
                    <wp:simplePos x="0" y="0"/>
                    <wp:positionH relativeFrom="page">
                      <wp:posOffset>-22860</wp:posOffset>
                    </wp:positionH>
                    <wp:positionV relativeFrom="page">
                      <wp:posOffset>-15240</wp:posOffset>
                    </wp:positionV>
                    <wp:extent cx="7597140" cy="10698480"/>
                    <wp:effectExtent l="0" t="0" r="3810" b="762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97140" cy="10698480"/>
                              <a:chOff x="-474344" y="-502920"/>
                              <a:chExt cx="7597140" cy="1069848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-474344" y="-502920"/>
                                <a:ext cx="7597140" cy="106984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nl-BE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8188E78" w14:textId="35377301" w:rsidR="001A0BA4" w:rsidRPr="00D91ED5" w:rsidRDefault="00A955E8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nl-BE"/>
                                        </w:rPr>
                                      </w:pPr>
                                      <w:r w:rsidRPr="00D91ED5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nl-BE"/>
                                        </w:rPr>
                                        <w:t>Plantbewateringsysteem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nl-BE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11E8E1F" w14:textId="091BB955" w:rsidR="001A0BA4" w:rsidRPr="00D91ED5" w:rsidRDefault="00A955E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nl-BE"/>
                                        </w:rPr>
                                      </w:pPr>
                                      <w:r w:rsidRPr="00D91ED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nl-BE"/>
                                        </w:rPr>
                                        <w:t>Technische analyse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-474344" y="717804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nl-BE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0381D25" w14:textId="77777777" w:rsidR="001A0BA4" w:rsidRPr="00D91ED5" w:rsidRDefault="00A955E8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nl-BE"/>
                                        </w:rPr>
                                      </w:pPr>
                                      <w:r w:rsidRPr="00D91ED5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nl-BE"/>
                                        </w:rPr>
                                        <w:t>Michael Kaethoven</w:t>
                                      </w:r>
                                    </w:p>
                                  </w:sdtContent>
                                </w:sdt>
                                <w:p w14:paraId="13C2EE95" w14:textId="77777777" w:rsidR="001A0BA4" w:rsidRPr="00D91ED5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nl-BE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  <w:lang w:val="nl-BE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A0BA4" w:rsidRPr="00D91ED5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  <w:lang w:val="nl-BE"/>
                                        </w:rPr>
                                        <w:t>Kdg – iot – sem 2</w:t>
                                      </w:r>
                                    </w:sdtContent>
                                  </w:sdt>
                                  <w:r w:rsidR="001A0BA4" w:rsidRPr="00D91ED5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nl-BE"/>
                                    </w:rPr>
                                    <w:t>  </w:t>
                                  </w:r>
                                </w:p>
                                <w:p w14:paraId="38479150" w14:textId="77777777" w:rsidR="001A0BA4" w:rsidRPr="00D91ED5" w:rsidRDefault="001A0BA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nl-BE"/>
                                    </w:rPr>
                                  </w:pPr>
                                  <w:r w:rsidRPr="00D91ED5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nl-BE"/>
                                    </w:rPr>
                                    <w:t>16/02/2026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CE9604" id="Group 40" o:spid="_x0000_s1026" style="position:absolute;margin-left:-1.8pt;margin-top:-1.2pt;width:598.2pt;height:842.4pt;z-index:251659264;mso-position-horizontal-relative:page;mso-position-vertical-relative:page" coordorigin="-4743,-5029" coordsize="75971,106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">
                    <v:rect id="Rectangle 33" o:spid="_x0000_s1027" style="position:absolute;left:-4743;top:-5029;width:75970;height:10698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  <w:lang w:val="nl-BE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8188E78" w14:textId="35377301" w:rsidR="001A0BA4" w:rsidRPr="00D91ED5" w:rsidRDefault="00A955E8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nl-BE"/>
                                  </w:rPr>
                                </w:pPr>
                                <w:r w:rsidRPr="00D91ED5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nl-BE"/>
                                  </w:rPr>
                                  <w:t>Plantbewateringsysteem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nl-BE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11E8E1F" w14:textId="091BB955" w:rsidR="001A0BA4" w:rsidRPr="00D91ED5" w:rsidRDefault="00A955E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nl-BE"/>
                                  </w:rPr>
                                </w:pPr>
                                <w:r w:rsidRPr="00D91ED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nl-BE"/>
                                  </w:rPr>
                                  <w:t>Technische analyse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8" type="#_x0000_t202" style="position:absolute;left:-4743;top:71780;width:66293;height:1561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nl-BE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0381D25" w14:textId="77777777" w:rsidR="001A0BA4" w:rsidRPr="00D91ED5" w:rsidRDefault="00A955E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nl-BE"/>
                                  </w:rPr>
                                </w:pPr>
                                <w:r w:rsidRPr="00D91ED5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nl-BE"/>
                                  </w:rPr>
                                  <w:t>Michael Kaethoven</w:t>
                                </w:r>
                              </w:p>
                            </w:sdtContent>
                          </w:sdt>
                          <w:p w14:paraId="13C2EE95" w14:textId="77777777" w:rsidR="001A0BA4" w:rsidRPr="00D91ED5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  <w:lang w:val="nl-BE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  <w:lang w:val="nl-BE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A0BA4" w:rsidRPr="00D91ED5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  <w:lang w:val="nl-BE"/>
                                  </w:rPr>
                                  <w:t>Kdg – iot – sem 2</w:t>
                                </w:r>
                              </w:sdtContent>
                            </w:sdt>
                            <w:r w:rsidR="001A0BA4" w:rsidRPr="00D91ED5">
                              <w:rPr>
                                <w:color w:val="FFFFFF" w:themeColor="background1"/>
                                <w:sz w:val="18"/>
                                <w:szCs w:val="18"/>
                                <w:lang w:val="nl-BE"/>
                              </w:rPr>
                              <w:t>  </w:t>
                            </w:r>
                          </w:p>
                          <w:p w14:paraId="38479150" w14:textId="77777777" w:rsidR="001A0BA4" w:rsidRPr="00D91ED5" w:rsidRDefault="001A0BA4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  <w:lang w:val="nl-BE"/>
                              </w:rPr>
                            </w:pPr>
                            <w:r w:rsidRPr="00D91ED5">
                              <w:rPr>
                                <w:color w:val="FFFFFF" w:themeColor="background1"/>
                                <w:sz w:val="18"/>
                                <w:szCs w:val="18"/>
                                <w:lang w:val="nl-BE"/>
                              </w:rPr>
                              <w:t>16/02/2026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D91ED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l-BE"/>
          <w14:ligatures w14:val="standardContextual"/>
        </w:rPr>
        <w:id w:val="-3487162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4F52AE" w14:textId="0D4DDD14" w:rsidR="001A0BA4" w:rsidRPr="00D91ED5" w:rsidRDefault="009452AA">
          <w:pPr>
            <w:pStyle w:val="TOCHeading"/>
            <w:rPr>
              <w:lang w:val="nl-BE"/>
            </w:rPr>
          </w:pPr>
          <w:r>
            <w:rPr>
              <w:lang w:val="nl-BE"/>
            </w:rPr>
            <w:t>Inhoud</w:t>
          </w:r>
        </w:p>
        <w:p w14:paraId="5088B4B6" w14:textId="64B29056" w:rsidR="009452AA" w:rsidRDefault="001A0BA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r w:rsidRPr="00D91ED5">
            <w:fldChar w:fldCharType="begin"/>
          </w:r>
          <w:r w:rsidRPr="00D91ED5">
            <w:instrText xml:space="preserve"> TOC \o "1-3" \h \z \u </w:instrText>
          </w:r>
          <w:r w:rsidRPr="00D91ED5">
            <w:fldChar w:fldCharType="separate"/>
          </w:r>
          <w:hyperlink w:anchor="_Toc224737530" w:history="1">
            <w:r w:rsidR="009452AA" w:rsidRPr="00974694">
              <w:rPr>
                <w:rStyle w:val="Hyperlink"/>
                <w:noProof/>
              </w:rPr>
              <w:t>Verwerking klassikale feedback</w:t>
            </w:r>
            <w:r w:rsidR="009452AA">
              <w:rPr>
                <w:noProof/>
                <w:webHidden/>
              </w:rPr>
              <w:tab/>
            </w:r>
            <w:r w:rsidR="009452AA">
              <w:rPr>
                <w:noProof/>
                <w:webHidden/>
              </w:rPr>
              <w:fldChar w:fldCharType="begin"/>
            </w:r>
            <w:r w:rsidR="009452AA">
              <w:rPr>
                <w:noProof/>
                <w:webHidden/>
              </w:rPr>
              <w:instrText xml:space="preserve"> PAGEREF _Toc224737530 \h </w:instrText>
            </w:r>
            <w:r w:rsidR="009452AA">
              <w:rPr>
                <w:noProof/>
                <w:webHidden/>
              </w:rPr>
            </w:r>
            <w:r w:rsidR="009452AA">
              <w:rPr>
                <w:noProof/>
                <w:webHidden/>
              </w:rPr>
              <w:fldChar w:fldCharType="separate"/>
            </w:r>
            <w:r w:rsidR="009452AA">
              <w:rPr>
                <w:noProof/>
                <w:webHidden/>
              </w:rPr>
              <w:t>2</w:t>
            </w:r>
            <w:r w:rsidR="009452AA">
              <w:rPr>
                <w:noProof/>
                <w:webHidden/>
              </w:rPr>
              <w:fldChar w:fldCharType="end"/>
            </w:r>
          </w:hyperlink>
        </w:p>
        <w:p w14:paraId="27899365" w14:textId="1C64B480" w:rsidR="009452AA" w:rsidRDefault="009452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1" w:history="1">
            <w:r w:rsidRPr="00974694">
              <w:rPr>
                <w:rStyle w:val="Hyperlink"/>
                <w:noProof/>
              </w:rPr>
              <w:t>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84508" w14:textId="2084409B" w:rsidR="009452AA" w:rsidRDefault="009452A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2" w:history="1">
            <w:r w:rsidRPr="00974694">
              <w:rPr>
                <w:rStyle w:val="Hyperlink"/>
                <w:noProof/>
              </w:rPr>
              <w:t>Temperatuursensor: LM35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3EB6" w14:textId="3CA3AE55" w:rsidR="009452AA" w:rsidRDefault="009452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3" w:history="1">
            <w:r w:rsidRPr="00974694">
              <w:rPr>
                <w:rStyle w:val="Hyperlink"/>
                <w:noProof/>
              </w:rPr>
              <w:t>Bodemvochtigheidsensor 1: Gravity analog soil moisture sensor (resistive)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C127" w14:textId="03DCF59A" w:rsidR="009452AA" w:rsidRDefault="009452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4" w:history="1">
            <w:r w:rsidRPr="00974694">
              <w:rPr>
                <w:rStyle w:val="Hyperlink"/>
                <w:noProof/>
              </w:rPr>
              <w:t>Bodemvochtigheidsensor 2: Gravity: Analog Capacitive Corrosion Resistant Soil Moisture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EABC" w14:textId="3823CA04" w:rsidR="009452AA" w:rsidRDefault="009452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5" w:history="1">
            <w:r w:rsidRPr="00974694">
              <w:rPr>
                <w:rStyle w:val="Hyperlink"/>
                <w:noProof/>
              </w:rPr>
              <w:t>Relais – Gravity: Digital 5A Relay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2E1A0" w14:textId="215751CE" w:rsidR="009452AA" w:rsidRDefault="009452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6" w:history="1">
            <w:r w:rsidRPr="00974694">
              <w:rPr>
                <w:rStyle w:val="Hyperlink"/>
                <w:noProof/>
              </w:rPr>
              <w:t>Pomp – Amphibious Horizontal Submersible Pump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67ADE" w14:textId="05B7E8F2" w:rsidR="009452AA" w:rsidRDefault="009452A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BE" w:eastAsia="en-BE"/>
            </w:rPr>
          </w:pPr>
          <w:hyperlink w:anchor="_Toc224737537" w:history="1">
            <w:r w:rsidRPr="00974694">
              <w:rPr>
                <w:rStyle w:val="Hyperlink"/>
                <w:noProof/>
              </w:rPr>
              <w:t>Bronnen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CE0D" w14:textId="1454428F" w:rsidR="001A0BA4" w:rsidRPr="00D91ED5" w:rsidRDefault="001A0BA4">
          <w:r w:rsidRPr="00D91ED5">
            <w:rPr>
              <w:b/>
              <w:bCs/>
            </w:rPr>
            <w:fldChar w:fldCharType="end"/>
          </w:r>
        </w:p>
      </w:sdtContent>
    </w:sdt>
    <w:p w14:paraId="1EA4B7B2" w14:textId="614F04F4" w:rsidR="00363A10" w:rsidRDefault="001A0BA4">
      <w:r w:rsidRPr="00D91ED5">
        <w:br w:type="page"/>
      </w:r>
    </w:p>
    <w:p w14:paraId="1DA7CAA9" w14:textId="2DA88376" w:rsidR="001A0BA4" w:rsidRDefault="00363A10" w:rsidP="00363A10">
      <w:pPr>
        <w:pStyle w:val="Heading1"/>
      </w:pPr>
      <w:bookmarkStart w:id="0" w:name="_Toc224737530"/>
      <w:r>
        <w:lastRenderedPageBreak/>
        <w:t>Verwerking klassikale feedback</w:t>
      </w:r>
      <w:bookmarkEnd w:id="0"/>
    </w:p>
    <w:p w14:paraId="2ADE3A3E" w14:textId="77777777" w:rsidR="00363A10" w:rsidRDefault="00363A10" w:rsidP="00363A10">
      <w:pPr>
        <w:pStyle w:val="ListParagraph"/>
        <w:numPr>
          <w:ilvl w:val="0"/>
          <w:numId w:val="3"/>
        </w:numPr>
      </w:pPr>
      <w:r>
        <w:t>Toevoeging van een pin-</w:t>
      </w:r>
      <w:proofErr w:type="spellStart"/>
      <w:r>
        <w:t>layout</w:t>
      </w:r>
      <w:proofErr w:type="spellEnd"/>
      <w:r>
        <w:t xml:space="preserve"> schema</w:t>
      </w:r>
    </w:p>
    <w:p w14:paraId="1B156562" w14:textId="77777777" w:rsidR="00363A10" w:rsidRDefault="00363A10" w:rsidP="00363A10">
      <w:pPr>
        <w:pStyle w:val="ListParagraph"/>
        <w:numPr>
          <w:ilvl w:val="0"/>
          <w:numId w:val="3"/>
        </w:numPr>
      </w:pPr>
      <w:r>
        <w:t>Categorieën van de mogelijke waardes toegevoegd bij de bodemvochtigheidssensoren</w:t>
      </w:r>
    </w:p>
    <w:p w14:paraId="0CF1EDA8" w14:textId="77777777" w:rsidR="009B3D46" w:rsidRDefault="00363A10" w:rsidP="00363A10">
      <w:pPr>
        <w:pStyle w:val="ListParagraph"/>
        <w:numPr>
          <w:ilvl w:val="0"/>
          <w:numId w:val="3"/>
        </w:numPr>
      </w:pPr>
      <w:r>
        <w:t>Werkspanning van de relais bekeken en het probleem er over toegevoegd</w:t>
      </w:r>
    </w:p>
    <w:p w14:paraId="2D42FBFB" w14:textId="77777777" w:rsidR="009B3D46" w:rsidRDefault="009B3D46" w:rsidP="00363A10">
      <w:pPr>
        <w:pStyle w:val="ListParagraph"/>
        <w:numPr>
          <w:ilvl w:val="0"/>
          <w:numId w:val="3"/>
        </w:numPr>
      </w:pPr>
      <w:r>
        <w:t>Mogelijke problemen toegevoegd aan de componenten</w:t>
      </w:r>
    </w:p>
    <w:p w14:paraId="1771D93B" w14:textId="2D8392C2" w:rsidR="00363A10" w:rsidRPr="00363A10" w:rsidRDefault="009B3D46" w:rsidP="00363A10">
      <w:pPr>
        <w:pStyle w:val="ListParagraph"/>
        <w:numPr>
          <w:ilvl w:val="0"/>
          <w:numId w:val="3"/>
        </w:numPr>
      </w:pPr>
      <w:r>
        <w:t xml:space="preserve">Vermeldingen toegevoegd dat ik geen </w:t>
      </w:r>
      <w:proofErr w:type="spellStart"/>
      <w:r>
        <w:t>libraries</w:t>
      </w:r>
      <w:proofErr w:type="spellEnd"/>
      <w:r>
        <w:t xml:space="preserve"> gebruik voor de componenten</w:t>
      </w:r>
      <w:r w:rsidR="00363A10">
        <w:br w:type="page"/>
      </w:r>
    </w:p>
    <w:p w14:paraId="3027DB84" w14:textId="249274B0" w:rsidR="001A0BA4" w:rsidRPr="00D91ED5" w:rsidRDefault="00A955E8" w:rsidP="001A0BA4">
      <w:pPr>
        <w:pStyle w:val="Heading1"/>
      </w:pPr>
      <w:bookmarkStart w:id="1" w:name="_Toc224737531"/>
      <w:r w:rsidRPr="00D91ED5">
        <w:lastRenderedPageBreak/>
        <w:t>Microcontroller</w:t>
      </w:r>
      <w:bookmarkEnd w:id="1"/>
    </w:p>
    <w:p w14:paraId="29375E5E" w14:textId="77777777" w:rsidR="00A955E8" w:rsidRPr="00D91ED5" w:rsidRDefault="00A955E8" w:rsidP="00A955E8"/>
    <w:p w14:paraId="5276DB07" w14:textId="15C4D0A6" w:rsidR="00A955E8" w:rsidRPr="00D91ED5" w:rsidRDefault="00A955E8" w:rsidP="00A955E8">
      <w:r w:rsidRPr="00D91ED5">
        <w:t xml:space="preserve">De gekozen microcontroller is een </w:t>
      </w:r>
      <w:proofErr w:type="spellStart"/>
      <w:r w:rsidRPr="00D91ED5">
        <w:t>Firebeetle</w:t>
      </w:r>
      <w:proofErr w:type="spellEnd"/>
      <w:r w:rsidRPr="00D91ED5">
        <w:t xml:space="preserve"> ESP32-E V2</w:t>
      </w:r>
    </w:p>
    <w:p w14:paraId="22586EB5" w14:textId="258F8C8B" w:rsidR="00A955E8" w:rsidRPr="00D91ED5" w:rsidRDefault="00655D4C" w:rsidP="00A955E8">
      <w:r>
        <w:rPr>
          <w:noProof/>
        </w:rPr>
        <w:drawing>
          <wp:inline distT="0" distB="0" distL="0" distR="0" wp14:anchorId="7DAA2813" wp14:editId="755D1D01">
            <wp:extent cx="4012152" cy="2674620"/>
            <wp:effectExtent l="0" t="0" r="7620" b="0"/>
            <wp:docPr id="1575987152" name="Picture 3" descr="FireBeetle 2 ESP32-E IoT Microcontroller with WiFi &amp; Bluetooth - DF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eBeetle 2 ESP32-E IoT Microcontroller with WiFi &amp; Bluetooth - DFRobo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042" cy="267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4BB5" w14:textId="393E8A58" w:rsidR="00A955E8" w:rsidRPr="00D91ED5" w:rsidRDefault="00A955E8" w:rsidP="00A955E8">
      <w:r w:rsidRPr="00D91ED5">
        <w:t>Specificaties:</w:t>
      </w:r>
    </w:p>
    <w:p w14:paraId="2512D311" w14:textId="41724036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 xml:space="preserve">MCU/CPU: </w:t>
      </w:r>
      <w:proofErr w:type="spellStart"/>
      <w:r w:rsidRPr="00D91ED5">
        <w:t>Xtensa</w:t>
      </w:r>
      <w:proofErr w:type="spellEnd"/>
      <w:r w:rsidRPr="00D91ED5">
        <w:t xml:space="preserve"> </w:t>
      </w:r>
      <w:proofErr w:type="spellStart"/>
      <w:r w:rsidRPr="00D91ED5">
        <w:t>dual-core</w:t>
      </w:r>
      <w:proofErr w:type="spellEnd"/>
      <w:r w:rsidRPr="00D91ED5">
        <w:t xml:space="preserve"> 32-bit LX6, 240 MHz </w:t>
      </w:r>
    </w:p>
    <w:p w14:paraId="5E37E873" w14:textId="6683444E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 xml:space="preserve">Geheugen: 520 KB SRAM, 4 MB flash </w:t>
      </w:r>
    </w:p>
    <w:p w14:paraId="58C3A4F8" w14:textId="77777777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 xml:space="preserve">Wireless: Wi-Fi 802.11 b/g/n, Bluetooth v4.2 (BR/EDR + LE) </w:t>
      </w:r>
    </w:p>
    <w:p w14:paraId="78861CBE" w14:textId="77777777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 xml:space="preserve">Voeding (board): USB-C 5V, Li-ion 3.7–4.2V, VCC-pin 5V </w:t>
      </w:r>
    </w:p>
    <w:p w14:paraId="1F5A84AB" w14:textId="77777777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 xml:space="preserve">I/O: 18 digitale </w:t>
      </w:r>
      <w:proofErr w:type="spellStart"/>
      <w:r w:rsidRPr="00D91ED5">
        <w:t>pins</w:t>
      </w:r>
      <w:proofErr w:type="spellEnd"/>
      <w:r w:rsidRPr="00D91ED5">
        <w:t xml:space="preserve">, 11 analoge </w:t>
      </w:r>
      <w:proofErr w:type="spellStart"/>
      <w:r w:rsidRPr="00D91ED5">
        <w:t>pins</w:t>
      </w:r>
      <w:proofErr w:type="spellEnd"/>
      <w:r w:rsidRPr="00D91ED5">
        <w:t xml:space="preserve"> (ADC), I2C/SPI/UART beschikbaar</w:t>
      </w:r>
    </w:p>
    <w:p w14:paraId="7938FEE4" w14:textId="301B38B0" w:rsidR="00A955E8" w:rsidRPr="00D91ED5" w:rsidRDefault="00A955E8" w:rsidP="00A955E8">
      <w:pPr>
        <w:pStyle w:val="ListParagraph"/>
        <w:numPr>
          <w:ilvl w:val="0"/>
          <w:numId w:val="2"/>
        </w:numPr>
      </w:pPr>
      <w:r w:rsidRPr="00D91ED5">
        <w:t>3,3V-domein: 3V3-rail = 3,3V (board), DAC-uitgang 0–3,3V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454907" w:rsidRPr="00D91ED5" w14:paraId="16DFD02C" w14:textId="77777777" w:rsidTr="00E363B3">
        <w:tc>
          <w:tcPr>
            <w:tcW w:w="6799" w:type="dxa"/>
          </w:tcPr>
          <w:p w14:paraId="7C25002A" w14:textId="480A6D7B" w:rsidR="00454907" w:rsidRPr="00D91ED5" w:rsidRDefault="00454907" w:rsidP="00454907">
            <w:r w:rsidRPr="00D91ED5">
              <w:t>AANGESLOTEN COMPONENT</w:t>
            </w:r>
          </w:p>
        </w:tc>
        <w:tc>
          <w:tcPr>
            <w:tcW w:w="2217" w:type="dxa"/>
          </w:tcPr>
          <w:p w14:paraId="328441DF" w14:textId="1E34BA44" w:rsidR="00454907" w:rsidRPr="00D91ED5" w:rsidRDefault="00454907" w:rsidP="00454907">
            <w:r w:rsidRPr="00D91ED5">
              <w:t>PIN NUMMER</w:t>
            </w:r>
          </w:p>
        </w:tc>
      </w:tr>
      <w:tr w:rsidR="00454907" w:rsidRPr="00D91ED5" w14:paraId="05530502" w14:textId="77777777" w:rsidTr="00E363B3">
        <w:tc>
          <w:tcPr>
            <w:tcW w:w="6799" w:type="dxa"/>
          </w:tcPr>
          <w:p w14:paraId="2341D864" w14:textId="09073429" w:rsidR="00454907" w:rsidRPr="00D91ED5" w:rsidRDefault="00454907" w:rsidP="00A955E8">
            <w:r w:rsidRPr="00D91ED5">
              <w:t>LM35 temperatuur sensor</w:t>
            </w:r>
          </w:p>
        </w:tc>
        <w:tc>
          <w:tcPr>
            <w:tcW w:w="2217" w:type="dxa"/>
          </w:tcPr>
          <w:p w14:paraId="301734D8" w14:textId="73A26344" w:rsidR="00454907" w:rsidRPr="00D91ED5" w:rsidRDefault="00454907" w:rsidP="00A955E8">
            <w:r w:rsidRPr="00D91ED5">
              <w:t>36 (A0)</w:t>
            </w:r>
          </w:p>
        </w:tc>
      </w:tr>
      <w:tr w:rsidR="00967543" w:rsidRPr="00D91ED5" w14:paraId="66521215" w14:textId="77777777" w:rsidTr="00E363B3">
        <w:tc>
          <w:tcPr>
            <w:tcW w:w="6799" w:type="dxa"/>
          </w:tcPr>
          <w:p w14:paraId="5CF3DC97" w14:textId="785DDD0E" w:rsidR="00967543" w:rsidRPr="00D91ED5" w:rsidRDefault="00967543" w:rsidP="00967543">
            <w:proofErr w:type="spellStart"/>
            <w:r w:rsidRPr="00D91ED5">
              <w:t>Gravity</w:t>
            </w:r>
            <w:proofErr w:type="spellEnd"/>
            <w:r w:rsidRPr="00D91ED5">
              <w:t xml:space="preserve">: </w:t>
            </w:r>
            <w:proofErr w:type="spellStart"/>
            <w:r w:rsidRPr="00D91ED5">
              <w:t>Analog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Capacitive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Corrosion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Resistant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Soil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Moisture</w:t>
            </w:r>
            <w:proofErr w:type="spellEnd"/>
            <w:r w:rsidRPr="00D91ED5">
              <w:t xml:space="preserve"> Sensor</w:t>
            </w:r>
          </w:p>
        </w:tc>
        <w:tc>
          <w:tcPr>
            <w:tcW w:w="2217" w:type="dxa"/>
          </w:tcPr>
          <w:p w14:paraId="126275E8" w14:textId="43F66762" w:rsidR="00967543" w:rsidRPr="00D91ED5" w:rsidRDefault="00967543" w:rsidP="00967543">
            <w:r w:rsidRPr="00D91ED5">
              <w:t>39 (A1)</w:t>
            </w:r>
          </w:p>
        </w:tc>
      </w:tr>
      <w:tr w:rsidR="00967543" w:rsidRPr="00D91ED5" w14:paraId="5AC68BFF" w14:textId="77777777" w:rsidTr="00E363B3">
        <w:tc>
          <w:tcPr>
            <w:tcW w:w="6799" w:type="dxa"/>
          </w:tcPr>
          <w:p w14:paraId="758C906F" w14:textId="1EA27276" w:rsidR="00967543" w:rsidRPr="00D91ED5" w:rsidRDefault="00967543" w:rsidP="00967543">
            <w:proofErr w:type="spellStart"/>
            <w:r w:rsidRPr="00D91ED5">
              <w:t>Gravity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analog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soil</w:t>
            </w:r>
            <w:proofErr w:type="spellEnd"/>
            <w:r w:rsidRPr="00D91ED5">
              <w:t xml:space="preserve"> </w:t>
            </w:r>
            <w:proofErr w:type="spellStart"/>
            <w:r w:rsidRPr="00D91ED5">
              <w:t>moisture</w:t>
            </w:r>
            <w:proofErr w:type="spellEnd"/>
            <w:r w:rsidRPr="00D91ED5">
              <w:t xml:space="preserve"> sensor (</w:t>
            </w:r>
            <w:proofErr w:type="spellStart"/>
            <w:r w:rsidRPr="00D91ED5">
              <w:t>resistive</w:t>
            </w:r>
            <w:proofErr w:type="spellEnd"/>
            <w:r w:rsidRPr="00D91ED5">
              <w:t>)</w:t>
            </w:r>
          </w:p>
        </w:tc>
        <w:tc>
          <w:tcPr>
            <w:tcW w:w="2217" w:type="dxa"/>
          </w:tcPr>
          <w:p w14:paraId="2C8DE63D" w14:textId="590DE12C" w:rsidR="00967543" w:rsidRPr="00D91ED5" w:rsidRDefault="00967543" w:rsidP="00967543">
            <w:r w:rsidRPr="00D91ED5">
              <w:t>34 (A2)</w:t>
            </w:r>
          </w:p>
        </w:tc>
      </w:tr>
      <w:tr w:rsidR="00967543" w:rsidRPr="00D91ED5" w14:paraId="1D6DF79A" w14:textId="77777777" w:rsidTr="00E363B3">
        <w:tc>
          <w:tcPr>
            <w:tcW w:w="6799" w:type="dxa"/>
          </w:tcPr>
          <w:p w14:paraId="0DF5ADAD" w14:textId="3F48C6FD" w:rsidR="00967543" w:rsidRPr="00D91ED5" w:rsidRDefault="00E363B3" w:rsidP="00967543">
            <w:proofErr w:type="spellStart"/>
            <w:r w:rsidRPr="00D91ED5">
              <w:t>Gravity</w:t>
            </w:r>
            <w:proofErr w:type="spellEnd"/>
            <w:r w:rsidRPr="00D91ED5">
              <w:t xml:space="preserve">: Digital 5A </w:t>
            </w:r>
            <w:proofErr w:type="spellStart"/>
            <w:r w:rsidRPr="00D91ED5">
              <w:t>Relay</w:t>
            </w:r>
            <w:proofErr w:type="spellEnd"/>
            <w:r w:rsidRPr="00D91ED5">
              <w:t xml:space="preserve"> Module</w:t>
            </w:r>
          </w:p>
        </w:tc>
        <w:tc>
          <w:tcPr>
            <w:tcW w:w="2217" w:type="dxa"/>
          </w:tcPr>
          <w:p w14:paraId="251478E0" w14:textId="6164F9FD" w:rsidR="00967543" w:rsidRPr="00D91ED5" w:rsidRDefault="00E363B3" w:rsidP="00967543">
            <w:r w:rsidRPr="00D91ED5">
              <w:t>25 (D2)</w:t>
            </w:r>
          </w:p>
        </w:tc>
      </w:tr>
      <w:tr w:rsidR="00967543" w:rsidRPr="00D91ED5" w14:paraId="16F6B440" w14:textId="77777777" w:rsidTr="00E363B3">
        <w:tc>
          <w:tcPr>
            <w:tcW w:w="6799" w:type="dxa"/>
          </w:tcPr>
          <w:p w14:paraId="1EC09AB3" w14:textId="7B2157CC" w:rsidR="00967543" w:rsidRPr="00D91ED5" w:rsidRDefault="00E363B3" w:rsidP="00967543">
            <w:r w:rsidRPr="00D91ED5">
              <w:t>Drukknop</w:t>
            </w:r>
          </w:p>
        </w:tc>
        <w:tc>
          <w:tcPr>
            <w:tcW w:w="2217" w:type="dxa"/>
          </w:tcPr>
          <w:p w14:paraId="5DFB9101" w14:textId="1B571C10" w:rsidR="00967543" w:rsidRPr="00D91ED5" w:rsidRDefault="00E363B3" w:rsidP="00967543">
            <w:r w:rsidRPr="00D91ED5">
              <w:t>27 (</w:t>
            </w:r>
            <w:proofErr w:type="spellStart"/>
            <w:r w:rsidRPr="00D91ED5">
              <w:t>internal</w:t>
            </w:r>
            <w:proofErr w:type="spellEnd"/>
            <w:r w:rsidRPr="00D91ED5">
              <w:t xml:space="preserve"> button)</w:t>
            </w:r>
          </w:p>
        </w:tc>
      </w:tr>
    </w:tbl>
    <w:p w14:paraId="63330A0B" w14:textId="77777777" w:rsidR="00A955E8" w:rsidRPr="00D91ED5" w:rsidRDefault="00A955E8" w:rsidP="00A955E8"/>
    <w:p w14:paraId="041D251B" w14:textId="04CCF6D4" w:rsidR="001A0BA4" w:rsidRPr="00D91ED5" w:rsidRDefault="001A0BA4">
      <w:r w:rsidRPr="00D91ED5">
        <w:br w:type="page"/>
      </w:r>
    </w:p>
    <w:p w14:paraId="6D254197" w14:textId="00CBB2D9" w:rsidR="001A0BA4" w:rsidRPr="00D91ED5" w:rsidRDefault="00A955E8" w:rsidP="001A0BA4">
      <w:pPr>
        <w:pStyle w:val="Heading1"/>
      </w:pPr>
      <w:bookmarkStart w:id="2" w:name="_Toc224737532"/>
      <w:r w:rsidRPr="00D91ED5">
        <w:lastRenderedPageBreak/>
        <w:t>Temperatuursensor: LM35</w:t>
      </w:r>
      <w:bookmarkEnd w:id="2"/>
    </w:p>
    <w:p w14:paraId="6D85C2DC" w14:textId="57163B45" w:rsidR="003659D4" w:rsidRPr="00D91ED5" w:rsidRDefault="003659D4" w:rsidP="003659D4">
      <w:r w:rsidRPr="00D91ED5">
        <w:t>Deze sensor zal de temperatuur meten. Het is een analoge sensor. Een mogelijk proble</w:t>
      </w:r>
      <w:r w:rsidR="00655D4C">
        <w:t>e</w:t>
      </w:r>
      <w:r w:rsidRPr="00D91ED5">
        <w:t>m hierbij is de conversie, aangezien je dit manueel moet doen</w:t>
      </w:r>
      <w:r w:rsidR="00FC0FBB" w:rsidRPr="00D91ED5">
        <w:t>. Hij is gevoelig (10mV/°C) dus bij lage warden kan de foutmarge groter zijn.</w:t>
      </w:r>
    </w:p>
    <w:p w14:paraId="520E0B1C" w14:textId="7B0E9CF4" w:rsidR="000074E3" w:rsidRPr="00D91ED5" w:rsidRDefault="000074E3" w:rsidP="003659D4">
      <w:r w:rsidRPr="00D91ED5">
        <w:t>Toch heb ik voor deze sensor gekozen om eens iets nieuws te proberen.</w:t>
      </w:r>
    </w:p>
    <w:p w14:paraId="3D793D78" w14:textId="5663CDDA" w:rsidR="00A955E8" w:rsidRPr="00D91ED5" w:rsidRDefault="00A955E8" w:rsidP="00A955E8">
      <w:r w:rsidRPr="00D91ED5">
        <w:t>Specificaties:</w:t>
      </w:r>
    </w:p>
    <w:p w14:paraId="4839CDD3" w14:textId="78E626BD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>sensor chip: LM35</w:t>
      </w:r>
    </w:p>
    <w:p w14:paraId="4C079111" w14:textId="15DBC176" w:rsidR="00A955E8" w:rsidRPr="00D91ED5" w:rsidRDefault="00A955E8" w:rsidP="00A955E8">
      <w:pPr>
        <w:pStyle w:val="ListParagraph"/>
        <w:numPr>
          <w:ilvl w:val="0"/>
          <w:numId w:val="1"/>
        </w:numPr>
      </w:pPr>
      <w:proofErr w:type="spellStart"/>
      <w:r w:rsidRPr="00D91ED5">
        <w:t>supply</w:t>
      </w:r>
      <w:proofErr w:type="spellEnd"/>
      <w:r w:rsidRPr="00D91ED5">
        <w:t xml:space="preserve"> voltage: 3.3V – 5V</w:t>
      </w:r>
    </w:p>
    <w:p w14:paraId="5DDF62D4" w14:textId="6A15A25C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chip </w:t>
      </w:r>
      <w:proofErr w:type="spellStart"/>
      <w:r w:rsidRPr="00D91ED5">
        <w:t>sensitivity</w:t>
      </w:r>
      <w:proofErr w:type="spellEnd"/>
      <w:r w:rsidRPr="00D91ED5">
        <w:t>: 10mV/°C</w:t>
      </w:r>
    </w:p>
    <w:p w14:paraId="416D4FE1" w14:textId="65CE2790" w:rsidR="00A955E8" w:rsidRPr="00D91ED5" w:rsidRDefault="000074E3" w:rsidP="00A955E8">
      <w:pPr>
        <w:pStyle w:val="ListParagraph"/>
        <w:numPr>
          <w:ilvl w:val="0"/>
          <w:numId w:val="1"/>
        </w:numPr>
      </w:pPr>
      <w:proofErr w:type="spellStart"/>
      <w:r w:rsidRPr="00D91ED5">
        <w:t>measuring</w:t>
      </w:r>
      <w:proofErr w:type="spellEnd"/>
      <w:r w:rsidR="00A955E8" w:rsidRPr="00D91ED5">
        <w:t xml:space="preserve"> range: 0-150°C</w:t>
      </w:r>
    </w:p>
    <w:p w14:paraId="5DC9CF79" w14:textId="2C313B0F" w:rsidR="00A955E8" w:rsidRPr="00D91ED5" w:rsidRDefault="00A955E8" w:rsidP="00A955E8">
      <w:pPr>
        <w:pStyle w:val="ListParagraph"/>
        <w:numPr>
          <w:ilvl w:val="0"/>
          <w:numId w:val="1"/>
        </w:numPr>
      </w:pPr>
      <w:proofErr w:type="spellStart"/>
      <w:r w:rsidRPr="00D91ED5">
        <w:t>precision</w:t>
      </w:r>
      <w:proofErr w:type="spellEnd"/>
      <w:r w:rsidRPr="00D91ED5">
        <w:t>: +- 1°C</w:t>
      </w:r>
    </w:p>
    <w:p w14:paraId="0357BAF7" w14:textId="598FEC56" w:rsidR="003659D4" w:rsidRPr="00D91ED5" w:rsidRDefault="003659D4" w:rsidP="003659D4">
      <w:r w:rsidRPr="00D91ED5">
        <w:t>Library: geen</w:t>
      </w:r>
    </w:p>
    <w:p w14:paraId="3B9A8669" w14:textId="0E479A87" w:rsidR="00A955E8" w:rsidRPr="00D91ED5" w:rsidRDefault="00A955E8" w:rsidP="00A955E8">
      <w:r w:rsidRPr="00D91ED5">
        <w:drawing>
          <wp:anchor distT="0" distB="0" distL="114300" distR="114300" simplePos="0" relativeHeight="251660288" behindDoc="0" locked="0" layoutInCell="1" allowOverlap="1" wp14:anchorId="2A05D1C0" wp14:editId="4497C765">
            <wp:simplePos x="0" y="0"/>
            <wp:positionH relativeFrom="column">
              <wp:posOffset>38100</wp:posOffset>
            </wp:positionH>
            <wp:positionV relativeFrom="paragraph">
              <wp:posOffset>273050</wp:posOffset>
            </wp:positionV>
            <wp:extent cx="5731510" cy="4335780"/>
            <wp:effectExtent l="0" t="0" r="2540" b="7620"/>
            <wp:wrapNone/>
            <wp:docPr id="1089717321" name="Picture 2" descr="Arduino Lm35 Interfacing With Arduino Uno |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duino Lm35 Interfacing With Arduino Uno | Arduin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1ED5">
        <w:t>Aansluitschema:</w:t>
      </w:r>
    </w:p>
    <w:p w14:paraId="63BF74EE" w14:textId="2B704D06" w:rsidR="00A955E8" w:rsidRPr="00D91ED5" w:rsidRDefault="00A955E8">
      <w:r w:rsidRPr="00D91ED5">
        <w:br w:type="page"/>
      </w:r>
    </w:p>
    <w:p w14:paraId="1E64B9D0" w14:textId="48A89B1C" w:rsidR="00A955E8" w:rsidRPr="00D91ED5" w:rsidRDefault="00A955E8" w:rsidP="000057CB">
      <w:pPr>
        <w:pStyle w:val="Heading2"/>
      </w:pPr>
      <w:bookmarkStart w:id="3" w:name="_Toc224737533"/>
      <w:r w:rsidRPr="00D91ED5">
        <w:lastRenderedPageBreak/>
        <w:t xml:space="preserve">Bodemvochtigheidsensor 1: </w:t>
      </w:r>
      <w:proofErr w:type="spellStart"/>
      <w:r w:rsidRPr="00D91ED5">
        <w:t>Gravity</w:t>
      </w:r>
      <w:proofErr w:type="spellEnd"/>
      <w:r w:rsidRPr="00D91ED5">
        <w:t xml:space="preserve"> </w:t>
      </w:r>
      <w:proofErr w:type="spellStart"/>
      <w:r w:rsidRPr="00D91ED5">
        <w:t>analog</w:t>
      </w:r>
      <w:proofErr w:type="spellEnd"/>
      <w:r w:rsidRPr="00D91ED5">
        <w:t xml:space="preserve"> </w:t>
      </w:r>
      <w:proofErr w:type="spellStart"/>
      <w:r w:rsidRPr="00D91ED5">
        <w:t>soil</w:t>
      </w:r>
      <w:proofErr w:type="spellEnd"/>
      <w:r w:rsidRPr="00D91ED5">
        <w:t xml:space="preserve"> </w:t>
      </w:r>
      <w:proofErr w:type="spellStart"/>
      <w:r w:rsidRPr="00D91ED5">
        <w:t>moisture</w:t>
      </w:r>
      <w:proofErr w:type="spellEnd"/>
      <w:r w:rsidRPr="00D91ED5">
        <w:t xml:space="preserve"> sensor (</w:t>
      </w:r>
      <w:proofErr w:type="spellStart"/>
      <w:r w:rsidRPr="00D91ED5">
        <w:t>resistive</w:t>
      </w:r>
      <w:proofErr w:type="spellEnd"/>
      <w:r w:rsidRPr="00D91ED5">
        <w:t>)</w:t>
      </w:r>
      <w:bookmarkEnd w:id="3"/>
    </w:p>
    <w:p w14:paraId="40FE700F" w14:textId="5EDE7985" w:rsidR="00A955E8" w:rsidRPr="00D91ED5" w:rsidRDefault="00A955E8" w:rsidP="00A955E8">
      <w:r w:rsidRPr="00D91ED5">
        <w:t>Specificaties:</w:t>
      </w:r>
    </w:p>
    <w:p w14:paraId="177AE5BF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Voeding: 3,3V of 5V </w:t>
      </w:r>
    </w:p>
    <w:p w14:paraId="772AA2AD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 Uitgang: analoog 0–4,2V </w:t>
      </w:r>
    </w:p>
    <w:p w14:paraId="07F09C5E" w14:textId="39AFC6AD" w:rsidR="00A955E8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 Stroom: 35 mA</w:t>
      </w:r>
    </w:p>
    <w:p w14:paraId="4DB02299" w14:textId="4B1B7E53" w:rsidR="0093140B" w:rsidRPr="00D91ED5" w:rsidRDefault="0093140B" w:rsidP="0093140B">
      <w:r>
        <w:t>Library: geen</w:t>
      </w:r>
    </w:p>
    <w:p w14:paraId="5AC93074" w14:textId="7E2E2ADC" w:rsidR="00A955E8" w:rsidRPr="00D91ED5" w:rsidRDefault="00A955E8" w:rsidP="00A955E8">
      <w:r w:rsidRPr="00D91ED5">
        <w:t>Waarom gekozen:</w:t>
      </w:r>
    </w:p>
    <w:p w14:paraId="4B5FA92A" w14:textId="31F12EFA" w:rsidR="00A955E8" w:rsidRPr="00D91ED5" w:rsidRDefault="00A955E8" w:rsidP="00A955E8">
      <w:r w:rsidRPr="00D91ED5">
        <w:t xml:space="preserve">Goed voor prototypes/lesopstellingen; minder geschikt voor langdurig gebruik door (mogelijk) corrosie van </w:t>
      </w:r>
      <w:proofErr w:type="spellStart"/>
      <w:r w:rsidRPr="00D91ED5">
        <w:t>meetprobes</w:t>
      </w:r>
      <w:proofErr w:type="spellEnd"/>
      <w:r w:rsidRPr="00D91ED5">
        <w:t xml:space="preserve"> (klassiek nadeel van </w:t>
      </w:r>
      <w:proofErr w:type="spellStart"/>
      <w:r w:rsidRPr="00D91ED5">
        <w:t>resistieve</w:t>
      </w:r>
      <w:proofErr w:type="spellEnd"/>
      <w:r w:rsidRPr="00D91ED5">
        <w:t xml:space="preserve"> sensoren).</w:t>
      </w:r>
    </w:p>
    <w:p w14:paraId="45A40DB7" w14:textId="1DE8F5B4" w:rsidR="007F1E7A" w:rsidRPr="00D91ED5" w:rsidRDefault="007F1E7A" w:rsidP="00A955E8">
      <w:r w:rsidRPr="00D91ED5">
        <w:t>Waardes per categorie: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32140" w:rsidRPr="00D91ED5" w14:paraId="16A8E2EB" w14:textId="77777777" w:rsidTr="00D32140">
        <w:tc>
          <w:tcPr>
            <w:tcW w:w="2254" w:type="dxa"/>
          </w:tcPr>
          <w:p w14:paraId="46812C12" w14:textId="6DBC88D5" w:rsidR="00D32140" w:rsidRPr="00D91ED5" w:rsidRDefault="00D32140" w:rsidP="00A955E8">
            <w:r w:rsidRPr="00D91ED5">
              <w:t>Categorie</w:t>
            </w:r>
          </w:p>
        </w:tc>
        <w:tc>
          <w:tcPr>
            <w:tcW w:w="2254" w:type="dxa"/>
          </w:tcPr>
          <w:p w14:paraId="648478A4" w14:textId="619EC97B" w:rsidR="00D32140" w:rsidRPr="00D91ED5" w:rsidRDefault="00D32140" w:rsidP="00A955E8">
            <w:r w:rsidRPr="00D91ED5">
              <w:t>DROOG</w:t>
            </w:r>
          </w:p>
        </w:tc>
        <w:tc>
          <w:tcPr>
            <w:tcW w:w="2254" w:type="dxa"/>
          </w:tcPr>
          <w:p w14:paraId="49151E11" w14:textId="558051A3" w:rsidR="00D32140" w:rsidRPr="00D91ED5" w:rsidRDefault="00D32140" w:rsidP="00A955E8">
            <w:r w:rsidRPr="00D91ED5">
              <w:t>VOCHTIG</w:t>
            </w:r>
          </w:p>
        </w:tc>
        <w:tc>
          <w:tcPr>
            <w:tcW w:w="2254" w:type="dxa"/>
          </w:tcPr>
          <w:p w14:paraId="4A2F60FF" w14:textId="563A3182" w:rsidR="00D32140" w:rsidRPr="00D91ED5" w:rsidRDefault="00D32140" w:rsidP="00A955E8">
            <w:r w:rsidRPr="00D91ED5">
              <w:t>NAT</w:t>
            </w:r>
          </w:p>
        </w:tc>
      </w:tr>
      <w:tr w:rsidR="00D32140" w:rsidRPr="00D91ED5" w14:paraId="24FADFE3" w14:textId="77777777" w:rsidTr="00D32140">
        <w:tc>
          <w:tcPr>
            <w:tcW w:w="2254" w:type="dxa"/>
          </w:tcPr>
          <w:p w14:paraId="68160166" w14:textId="7CE35923" w:rsidR="00D32140" w:rsidRPr="00D91ED5" w:rsidRDefault="00D32140" w:rsidP="00A955E8">
            <w:r w:rsidRPr="00D91ED5">
              <w:t>MIN</w:t>
            </w:r>
          </w:p>
        </w:tc>
        <w:tc>
          <w:tcPr>
            <w:tcW w:w="2254" w:type="dxa"/>
          </w:tcPr>
          <w:p w14:paraId="2F409074" w14:textId="38DF90EC" w:rsidR="00D32140" w:rsidRPr="00D91ED5" w:rsidRDefault="00D32140" w:rsidP="00A955E8">
            <w:r w:rsidRPr="00D91ED5">
              <w:t>0</w:t>
            </w:r>
          </w:p>
        </w:tc>
        <w:tc>
          <w:tcPr>
            <w:tcW w:w="2254" w:type="dxa"/>
          </w:tcPr>
          <w:p w14:paraId="5AF28948" w14:textId="24925972" w:rsidR="00D32140" w:rsidRPr="00D91ED5" w:rsidRDefault="004A63BF" w:rsidP="00A955E8">
            <w:r w:rsidRPr="00D91ED5">
              <w:t>153</w:t>
            </w:r>
          </w:p>
        </w:tc>
        <w:tc>
          <w:tcPr>
            <w:tcW w:w="2254" w:type="dxa"/>
          </w:tcPr>
          <w:p w14:paraId="25897283" w14:textId="41EB6E58" w:rsidR="00D32140" w:rsidRPr="00D91ED5" w:rsidRDefault="004A63BF" w:rsidP="00A955E8">
            <w:r w:rsidRPr="00D91ED5">
              <w:t>1476</w:t>
            </w:r>
          </w:p>
        </w:tc>
      </w:tr>
      <w:tr w:rsidR="00D32140" w:rsidRPr="00D91ED5" w14:paraId="4B53CCC3" w14:textId="77777777" w:rsidTr="00D32140">
        <w:tc>
          <w:tcPr>
            <w:tcW w:w="2254" w:type="dxa"/>
          </w:tcPr>
          <w:p w14:paraId="476BC834" w14:textId="2A62EF1C" w:rsidR="00D32140" w:rsidRPr="00D91ED5" w:rsidRDefault="004A63BF" w:rsidP="00A955E8">
            <w:r w:rsidRPr="00D91ED5">
              <w:t>MAX</w:t>
            </w:r>
          </w:p>
        </w:tc>
        <w:tc>
          <w:tcPr>
            <w:tcW w:w="2254" w:type="dxa"/>
          </w:tcPr>
          <w:p w14:paraId="0CEC4A56" w14:textId="10116D8B" w:rsidR="00D32140" w:rsidRPr="00D91ED5" w:rsidRDefault="004A63BF" w:rsidP="00A955E8">
            <w:r w:rsidRPr="00D91ED5">
              <w:t>152</w:t>
            </w:r>
          </w:p>
        </w:tc>
        <w:tc>
          <w:tcPr>
            <w:tcW w:w="2254" w:type="dxa"/>
          </w:tcPr>
          <w:p w14:paraId="5FEC77BE" w14:textId="438433CD" w:rsidR="00D32140" w:rsidRPr="00D91ED5" w:rsidRDefault="004A63BF" w:rsidP="00A955E8">
            <w:r w:rsidRPr="00D91ED5">
              <w:t>1475</w:t>
            </w:r>
          </w:p>
        </w:tc>
        <w:tc>
          <w:tcPr>
            <w:tcW w:w="2254" w:type="dxa"/>
          </w:tcPr>
          <w:p w14:paraId="0DBA9E33" w14:textId="3A89E753" w:rsidR="00D32140" w:rsidRPr="00D91ED5" w:rsidRDefault="004A63BF" w:rsidP="00A955E8">
            <w:r w:rsidRPr="00D91ED5">
              <w:t>4095</w:t>
            </w:r>
          </w:p>
        </w:tc>
      </w:tr>
    </w:tbl>
    <w:p w14:paraId="4DAE60B8" w14:textId="77777777" w:rsidR="00A955E8" w:rsidRPr="00D91ED5" w:rsidRDefault="00A955E8" w:rsidP="00A955E8"/>
    <w:p w14:paraId="4B3DE906" w14:textId="5FE04861" w:rsidR="002C6828" w:rsidRPr="00D91ED5" w:rsidRDefault="002C6828" w:rsidP="00A955E8">
      <w:r w:rsidRPr="00D91ED5">
        <w:t xml:space="preserve">Deze sensor werkt door </w:t>
      </w:r>
      <w:r w:rsidR="009105CA" w:rsidRPr="00D91ED5">
        <w:t xml:space="preserve">stroom te sturen naar de </w:t>
      </w:r>
      <w:proofErr w:type="spellStart"/>
      <w:r w:rsidR="009105CA" w:rsidRPr="00D91ED5">
        <w:t>probe</w:t>
      </w:r>
      <w:proofErr w:type="spellEnd"/>
      <w:r w:rsidR="009105CA" w:rsidRPr="00D91ED5">
        <w:t xml:space="preserve"> en de weerstand te meten tussen de twee </w:t>
      </w:r>
      <w:proofErr w:type="spellStart"/>
      <w:r w:rsidR="009105CA" w:rsidRPr="00D91ED5">
        <w:t>probes</w:t>
      </w:r>
      <w:proofErr w:type="spellEnd"/>
      <w:r w:rsidR="009105CA" w:rsidRPr="00D91ED5">
        <w:t>. Natte grond geleid beter =&gt;</w:t>
      </w:r>
      <w:r w:rsidR="004C30A8">
        <w:t>hogere spanning</w:t>
      </w:r>
      <w:r w:rsidR="00830263">
        <w:t xml:space="preserve"> </w:t>
      </w:r>
      <w:r w:rsidR="00D91ED5" w:rsidRPr="00D91ED5">
        <w:t xml:space="preserve">. Droge grond geleidt </w:t>
      </w:r>
      <w:r w:rsidR="00D91ED5">
        <w:t xml:space="preserve">slechter =&gt; </w:t>
      </w:r>
      <w:r w:rsidR="004C30A8">
        <w:t>lagere spanning</w:t>
      </w:r>
      <w:r w:rsidR="00D91ED5">
        <w:t>.</w:t>
      </w:r>
    </w:p>
    <w:p w14:paraId="528B140C" w14:textId="5B56A761" w:rsidR="00A955E8" w:rsidRPr="00D91ED5" w:rsidRDefault="00A955E8" w:rsidP="00A955E8">
      <w:r w:rsidRPr="00D91ED5">
        <w:t>Aansluitschema:</w:t>
      </w:r>
    </w:p>
    <w:p w14:paraId="5A4B0F8F" w14:textId="528CEBB6" w:rsidR="00A955E8" w:rsidRPr="00D91ED5" w:rsidRDefault="00A955E8" w:rsidP="00A955E8">
      <w:r w:rsidRPr="00D91ED5">
        <w:drawing>
          <wp:inline distT="0" distB="0" distL="0" distR="0" wp14:anchorId="346C315C" wp14:editId="4D1A1E9C">
            <wp:extent cx="1986004" cy="3619500"/>
            <wp:effectExtent l="2223" t="0" r="0" b="0"/>
            <wp:docPr id="1933104468" name="Picture 3" descr="Moisture Sensor SKU SEN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isture Sensor SKU SEN01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>
                      <a:off x="0" y="0"/>
                      <a:ext cx="1998804" cy="364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8661" w14:textId="77777777" w:rsidR="00A955E8" w:rsidRPr="00D91ED5" w:rsidRDefault="00A955E8">
      <w:r w:rsidRPr="00D91ED5">
        <w:br w:type="page"/>
      </w:r>
    </w:p>
    <w:p w14:paraId="4065ADF8" w14:textId="1EEA98D3" w:rsidR="00A955E8" w:rsidRPr="00D91ED5" w:rsidRDefault="00A955E8" w:rsidP="00A955E8">
      <w:pPr>
        <w:pStyle w:val="Heading2"/>
      </w:pPr>
      <w:bookmarkStart w:id="4" w:name="_Toc224737534"/>
      <w:r w:rsidRPr="00D91ED5">
        <w:lastRenderedPageBreak/>
        <w:t xml:space="preserve">Bodemvochtigheidsensor 2: </w:t>
      </w:r>
      <w:proofErr w:type="spellStart"/>
      <w:r w:rsidRPr="00D91ED5">
        <w:t>Gravity</w:t>
      </w:r>
      <w:proofErr w:type="spellEnd"/>
      <w:r w:rsidRPr="00D91ED5">
        <w:t xml:space="preserve">: </w:t>
      </w:r>
      <w:proofErr w:type="spellStart"/>
      <w:r w:rsidRPr="00D91ED5">
        <w:t>Analog</w:t>
      </w:r>
      <w:proofErr w:type="spellEnd"/>
      <w:r w:rsidRPr="00D91ED5">
        <w:t xml:space="preserve"> </w:t>
      </w:r>
      <w:proofErr w:type="spellStart"/>
      <w:r w:rsidRPr="00D91ED5">
        <w:t>Capacitive</w:t>
      </w:r>
      <w:proofErr w:type="spellEnd"/>
      <w:r w:rsidRPr="00D91ED5">
        <w:t xml:space="preserve"> </w:t>
      </w:r>
      <w:proofErr w:type="spellStart"/>
      <w:r w:rsidRPr="00D91ED5">
        <w:t>Corrosion</w:t>
      </w:r>
      <w:proofErr w:type="spellEnd"/>
      <w:r w:rsidRPr="00D91ED5">
        <w:t xml:space="preserve"> </w:t>
      </w:r>
      <w:proofErr w:type="spellStart"/>
      <w:r w:rsidRPr="00D91ED5">
        <w:t>Resistant</w:t>
      </w:r>
      <w:proofErr w:type="spellEnd"/>
      <w:r w:rsidRPr="00D91ED5">
        <w:t xml:space="preserve"> </w:t>
      </w:r>
      <w:proofErr w:type="spellStart"/>
      <w:r w:rsidRPr="00D91ED5">
        <w:t>Soil</w:t>
      </w:r>
      <w:proofErr w:type="spellEnd"/>
      <w:r w:rsidRPr="00D91ED5">
        <w:t xml:space="preserve"> </w:t>
      </w:r>
      <w:proofErr w:type="spellStart"/>
      <w:r w:rsidRPr="00D91ED5">
        <w:t>Moisture</w:t>
      </w:r>
      <w:proofErr w:type="spellEnd"/>
      <w:r w:rsidRPr="00D91ED5">
        <w:t xml:space="preserve"> Sensor</w:t>
      </w:r>
      <w:bookmarkEnd w:id="4"/>
    </w:p>
    <w:p w14:paraId="3923C2E6" w14:textId="44387CBC" w:rsidR="00A955E8" w:rsidRPr="00D91ED5" w:rsidRDefault="00A955E8" w:rsidP="00A955E8">
      <w:r w:rsidRPr="00D91ED5">
        <w:t>Specificaties:</w:t>
      </w:r>
    </w:p>
    <w:p w14:paraId="3FD12C48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Voeding: 3,3–5,5V </w:t>
      </w:r>
    </w:p>
    <w:p w14:paraId="29802B07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Uitgang: analoog 1,2–2,5V </w:t>
      </w:r>
    </w:p>
    <w:p w14:paraId="6B5C009E" w14:textId="5990F7D2" w:rsidR="00A955E8" w:rsidRDefault="00A955E8" w:rsidP="00A955E8">
      <w:pPr>
        <w:pStyle w:val="ListParagraph"/>
        <w:numPr>
          <w:ilvl w:val="0"/>
          <w:numId w:val="1"/>
        </w:numPr>
      </w:pPr>
      <w:r w:rsidRPr="00D91ED5">
        <w:t>Interface: PH2.0-3P</w:t>
      </w:r>
    </w:p>
    <w:p w14:paraId="78DA6BB4" w14:textId="03526AC7" w:rsidR="0093140B" w:rsidRPr="00D91ED5" w:rsidRDefault="0093140B" w:rsidP="0093140B">
      <w:r>
        <w:t>Library: geen</w:t>
      </w:r>
    </w:p>
    <w:p w14:paraId="456E4329" w14:textId="3CBAF675" w:rsidR="00A955E8" w:rsidRPr="00D91ED5" w:rsidRDefault="00A955E8" w:rsidP="00A955E8">
      <w:r w:rsidRPr="00D91ED5">
        <w:t>Waarom deze sensor:</w:t>
      </w:r>
    </w:p>
    <w:p w14:paraId="377AA8C1" w14:textId="33B6E2AD" w:rsidR="00A955E8" w:rsidRPr="00D91ED5" w:rsidRDefault="00A955E8" w:rsidP="00A955E8">
      <w:r w:rsidRPr="00D91ED5">
        <w:t xml:space="preserve">Capacitief + corrosiebestendig is typisch de betere keuze voor langere inzet in potgrond t.o.v. </w:t>
      </w:r>
      <w:proofErr w:type="spellStart"/>
      <w:r w:rsidRPr="00D91ED5">
        <w:t>resistieve</w:t>
      </w:r>
      <w:proofErr w:type="spellEnd"/>
      <w:r w:rsidRPr="00D91ED5">
        <w:t xml:space="preserve"> sensoren.</w:t>
      </w:r>
      <w:r w:rsidR="000057CB">
        <w:t xml:space="preserve"> Ik zie niet direct mogelijke problemen.</w:t>
      </w:r>
    </w:p>
    <w:p w14:paraId="650CB57D" w14:textId="77777777" w:rsidR="007F1E7A" w:rsidRPr="00D91ED5" w:rsidRDefault="007F1E7A" w:rsidP="007F1E7A">
      <w:r w:rsidRPr="00D91ED5">
        <w:t>Waardes per categorie: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207C3" w:rsidRPr="00D91ED5" w14:paraId="4CEC9D15" w14:textId="77777777" w:rsidTr="00E96071">
        <w:tc>
          <w:tcPr>
            <w:tcW w:w="2254" w:type="dxa"/>
          </w:tcPr>
          <w:p w14:paraId="0FE8AF28" w14:textId="4FE2E382" w:rsidR="001207C3" w:rsidRPr="00D91ED5" w:rsidRDefault="007F1E7A" w:rsidP="00E96071">
            <w:r w:rsidRPr="00D91ED5">
              <w:t>CATEGORIE</w:t>
            </w:r>
          </w:p>
        </w:tc>
        <w:tc>
          <w:tcPr>
            <w:tcW w:w="2254" w:type="dxa"/>
          </w:tcPr>
          <w:p w14:paraId="6C94424F" w14:textId="77777777" w:rsidR="001207C3" w:rsidRPr="00D91ED5" w:rsidRDefault="001207C3" w:rsidP="00E96071">
            <w:r w:rsidRPr="00D91ED5">
              <w:t>DROOG</w:t>
            </w:r>
          </w:p>
        </w:tc>
        <w:tc>
          <w:tcPr>
            <w:tcW w:w="2254" w:type="dxa"/>
          </w:tcPr>
          <w:p w14:paraId="0EC0B40F" w14:textId="77777777" w:rsidR="001207C3" w:rsidRPr="00D91ED5" w:rsidRDefault="001207C3" w:rsidP="00E96071">
            <w:r w:rsidRPr="00D91ED5">
              <w:t>VOCHTIG</w:t>
            </w:r>
          </w:p>
        </w:tc>
        <w:tc>
          <w:tcPr>
            <w:tcW w:w="2254" w:type="dxa"/>
          </w:tcPr>
          <w:p w14:paraId="11C85189" w14:textId="77777777" w:rsidR="001207C3" w:rsidRPr="00D91ED5" w:rsidRDefault="001207C3" w:rsidP="00E96071">
            <w:r w:rsidRPr="00D91ED5">
              <w:t>NAT</w:t>
            </w:r>
          </w:p>
        </w:tc>
      </w:tr>
      <w:tr w:rsidR="001207C3" w:rsidRPr="00D91ED5" w14:paraId="164F0A6C" w14:textId="77777777" w:rsidTr="00E96071">
        <w:tc>
          <w:tcPr>
            <w:tcW w:w="2254" w:type="dxa"/>
          </w:tcPr>
          <w:p w14:paraId="2C52FDD4" w14:textId="77777777" w:rsidR="001207C3" w:rsidRPr="00D91ED5" w:rsidRDefault="001207C3" w:rsidP="00E96071">
            <w:r w:rsidRPr="00D91ED5">
              <w:t>MIN</w:t>
            </w:r>
          </w:p>
        </w:tc>
        <w:tc>
          <w:tcPr>
            <w:tcW w:w="2254" w:type="dxa"/>
          </w:tcPr>
          <w:p w14:paraId="06E087A2" w14:textId="3E77E48C" w:rsidR="001207C3" w:rsidRPr="00D91ED5" w:rsidRDefault="001207C3" w:rsidP="00E96071">
            <w:r w:rsidRPr="00D91ED5">
              <w:t>2823</w:t>
            </w:r>
          </w:p>
        </w:tc>
        <w:tc>
          <w:tcPr>
            <w:tcW w:w="2254" w:type="dxa"/>
          </w:tcPr>
          <w:p w14:paraId="6EC00E9E" w14:textId="40A19B7F" w:rsidR="001207C3" w:rsidRPr="00D91ED5" w:rsidRDefault="007E1C7A" w:rsidP="00E96071">
            <w:r w:rsidRPr="00D91ED5">
              <w:t>2822</w:t>
            </w:r>
          </w:p>
        </w:tc>
        <w:tc>
          <w:tcPr>
            <w:tcW w:w="2254" w:type="dxa"/>
          </w:tcPr>
          <w:p w14:paraId="58FDA926" w14:textId="08FF0182" w:rsidR="001207C3" w:rsidRPr="00D91ED5" w:rsidRDefault="007E1C7A" w:rsidP="00E96071">
            <w:r w:rsidRPr="00D91ED5">
              <w:t>2376</w:t>
            </w:r>
          </w:p>
        </w:tc>
      </w:tr>
      <w:tr w:rsidR="001207C3" w:rsidRPr="00D91ED5" w14:paraId="2A003B77" w14:textId="77777777" w:rsidTr="00E96071">
        <w:tc>
          <w:tcPr>
            <w:tcW w:w="2254" w:type="dxa"/>
          </w:tcPr>
          <w:p w14:paraId="714F8F1F" w14:textId="77777777" w:rsidR="001207C3" w:rsidRPr="00D91ED5" w:rsidRDefault="001207C3" w:rsidP="00E96071">
            <w:r w:rsidRPr="00D91ED5">
              <w:t>MAX</w:t>
            </w:r>
          </w:p>
        </w:tc>
        <w:tc>
          <w:tcPr>
            <w:tcW w:w="2254" w:type="dxa"/>
          </w:tcPr>
          <w:p w14:paraId="143299D1" w14:textId="67601116" w:rsidR="001207C3" w:rsidRPr="00D91ED5" w:rsidRDefault="007E1C7A" w:rsidP="007E1C7A">
            <w:pPr>
              <w:tabs>
                <w:tab w:val="center" w:pos="1019"/>
              </w:tabs>
            </w:pPr>
            <w:r w:rsidRPr="00D91ED5">
              <w:t>4095</w:t>
            </w:r>
          </w:p>
        </w:tc>
        <w:tc>
          <w:tcPr>
            <w:tcW w:w="2254" w:type="dxa"/>
          </w:tcPr>
          <w:p w14:paraId="74439CA6" w14:textId="6345374C" w:rsidR="001207C3" w:rsidRPr="00D91ED5" w:rsidRDefault="007E1C7A" w:rsidP="00E96071">
            <w:r w:rsidRPr="00D91ED5">
              <w:t>2377</w:t>
            </w:r>
          </w:p>
        </w:tc>
        <w:tc>
          <w:tcPr>
            <w:tcW w:w="2254" w:type="dxa"/>
          </w:tcPr>
          <w:p w14:paraId="60DD6F35" w14:textId="1E44DC59" w:rsidR="001207C3" w:rsidRPr="00D91ED5" w:rsidRDefault="007E1C7A" w:rsidP="00E96071">
            <w:r w:rsidRPr="00D91ED5">
              <w:t>0</w:t>
            </w:r>
          </w:p>
        </w:tc>
      </w:tr>
    </w:tbl>
    <w:p w14:paraId="0FCEE9B6" w14:textId="62916DFB" w:rsidR="001207C3" w:rsidRDefault="001207C3" w:rsidP="00A955E8"/>
    <w:p w14:paraId="1021976E" w14:textId="2A42D71B" w:rsidR="007963F4" w:rsidRDefault="007963F4" w:rsidP="00A955E8">
      <w:r>
        <w:t>Werking van de sensor:</w:t>
      </w:r>
    </w:p>
    <w:p w14:paraId="62E42D52" w14:textId="76A1C12D" w:rsidR="007963F4" w:rsidRPr="00D91ED5" w:rsidRDefault="007E2C8A" w:rsidP="00A955E8">
      <w:r>
        <w:t xml:space="preserve">Deze sensor heeft twee geleiders met een isolator er tussen. Hierdoor wordt een elektrisch veld gecreëerd en deze wordt gemeten. </w:t>
      </w:r>
      <w:r w:rsidR="000144D2">
        <w:t>Water beïnvloedt dit veld sterk, terwijl droge grond (bijna) geen invloed heeft.</w:t>
      </w:r>
      <w:r w:rsidR="00B46CF3">
        <w:t xml:space="preserve"> Meer water =&gt; </w:t>
      </w:r>
      <w:r w:rsidR="00830263">
        <w:t>lagere waarde.</w:t>
      </w:r>
    </w:p>
    <w:p w14:paraId="585813A9" w14:textId="3CB0C069" w:rsidR="00A955E8" w:rsidRPr="00D91ED5" w:rsidRDefault="00A955E8" w:rsidP="00A955E8">
      <w:r w:rsidRPr="00D91ED5">
        <w:drawing>
          <wp:inline distT="0" distB="0" distL="0" distR="0" wp14:anchorId="2B16B22E" wp14:editId="4F37F0C3">
            <wp:extent cx="5731510" cy="1966595"/>
            <wp:effectExtent l="0" t="0" r="2540" b="0"/>
            <wp:docPr id="2070098207" name="Picture 4" descr="Capacitive Soil Moisture Sensor SKU SEN0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pacitive Soil Moisture Sensor SKU SEN019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5FDF" w14:textId="77777777" w:rsidR="00A955E8" w:rsidRPr="00D91ED5" w:rsidRDefault="00A955E8">
      <w:r w:rsidRPr="00D91ED5">
        <w:br w:type="page"/>
      </w:r>
    </w:p>
    <w:p w14:paraId="46B584B4" w14:textId="59ED6F8F" w:rsidR="00A955E8" w:rsidRPr="00D91ED5" w:rsidRDefault="00A955E8" w:rsidP="00A955E8">
      <w:pPr>
        <w:pStyle w:val="Heading2"/>
      </w:pPr>
      <w:bookmarkStart w:id="5" w:name="_Toc224737535"/>
      <w:r w:rsidRPr="00D91ED5">
        <w:lastRenderedPageBreak/>
        <w:t xml:space="preserve">Relais – </w:t>
      </w:r>
      <w:proofErr w:type="spellStart"/>
      <w:r w:rsidRPr="00D91ED5">
        <w:t>Gravity</w:t>
      </w:r>
      <w:proofErr w:type="spellEnd"/>
      <w:r w:rsidRPr="00D91ED5">
        <w:t xml:space="preserve">: Digital 5A </w:t>
      </w:r>
      <w:proofErr w:type="spellStart"/>
      <w:r w:rsidRPr="00D91ED5">
        <w:t>Relay</w:t>
      </w:r>
      <w:proofErr w:type="spellEnd"/>
      <w:r w:rsidRPr="00D91ED5">
        <w:t xml:space="preserve"> Module</w:t>
      </w:r>
      <w:bookmarkEnd w:id="5"/>
    </w:p>
    <w:p w14:paraId="481FBD88" w14:textId="5FF852AC" w:rsidR="00A955E8" w:rsidRPr="00D91ED5" w:rsidRDefault="00A955E8" w:rsidP="00A955E8">
      <w:r w:rsidRPr="00D91ED5">
        <w:t>Specificaties:</w:t>
      </w:r>
    </w:p>
    <w:p w14:paraId="3935CB18" w14:textId="77777777" w:rsidR="00A955E8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Interface: digitaal </w:t>
      </w:r>
    </w:p>
    <w:p w14:paraId="1E5CEF2F" w14:textId="11FF3449" w:rsidR="00363A10" w:rsidRDefault="00363A10" w:rsidP="00A955E8">
      <w:pPr>
        <w:pStyle w:val="ListParagraph"/>
        <w:numPr>
          <w:ilvl w:val="0"/>
          <w:numId w:val="1"/>
        </w:numPr>
      </w:pPr>
      <w:r>
        <w:t xml:space="preserve">Maximale voltage output: </w:t>
      </w:r>
      <w:r w:rsidR="009B3D46">
        <w:t>150V AC, 24V DC</w:t>
      </w:r>
    </w:p>
    <w:p w14:paraId="4E5FB50C" w14:textId="5D2EA3CE" w:rsidR="009B3D46" w:rsidRPr="00D91ED5" w:rsidRDefault="009B3D46" w:rsidP="00A955E8">
      <w:pPr>
        <w:pStyle w:val="ListParagraph"/>
        <w:numPr>
          <w:ilvl w:val="0"/>
          <w:numId w:val="1"/>
        </w:numPr>
      </w:pPr>
      <w:r>
        <w:t>Maximale stroom: 15A</w:t>
      </w:r>
    </w:p>
    <w:p w14:paraId="3A5B6CC4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Stuursignaal: TTL (OFF 0–0,4V; ON 2,4–5V) </w:t>
      </w:r>
    </w:p>
    <w:p w14:paraId="6C25F635" w14:textId="31E50772" w:rsidR="00A955E8" w:rsidRDefault="00A955E8" w:rsidP="00A955E8">
      <w:pPr>
        <w:pStyle w:val="ListParagraph"/>
        <w:numPr>
          <w:ilvl w:val="0"/>
          <w:numId w:val="1"/>
        </w:numPr>
      </w:pPr>
      <w:r w:rsidRPr="00D91ED5">
        <w:t>Contact rating (</w:t>
      </w:r>
      <w:proofErr w:type="spellStart"/>
      <w:r w:rsidRPr="00D91ED5">
        <w:t>resistive</w:t>
      </w:r>
      <w:proofErr w:type="spellEnd"/>
      <w:r w:rsidRPr="00D91ED5">
        <w:t xml:space="preserve"> load): 10A @ 250VAC / 24VDC </w:t>
      </w:r>
    </w:p>
    <w:p w14:paraId="517D5752" w14:textId="53C465A8" w:rsidR="0093140B" w:rsidRPr="00D91ED5" w:rsidRDefault="0093140B" w:rsidP="0093140B">
      <w:r>
        <w:t>Library: geen</w:t>
      </w:r>
    </w:p>
    <w:p w14:paraId="22E61297" w14:textId="61C3496C" w:rsidR="00A955E8" w:rsidRPr="00D91ED5" w:rsidRDefault="00A955E8" w:rsidP="00A955E8">
      <w:r w:rsidRPr="00D91ED5">
        <w:t>Waarom:</w:t>
      </w:r>
    </w:p>
    <w:p w14:paraId="2A703D79" w14:textId="70797501" w:rsidR="00A955E8" w:rsidRDefault="00A955E8" w:rsidP="00A955E8">
      <w:r w:rsidRPr="00D91ED5">
        <w:t>Relais geeft is eenvoudig voor “aan/uit” van een pomp. Het zorgt er ook voor dat de pomp de juiste spanning kan krijgen.</w:t>
      </w:r>
    </w:p>
    <w:p w14:paraId="5D596622" w14:textId="54C85A5F" w:rsidR="00363A10" w:rsidRPr="00D91ED5" w:rsidRDefault="00363A10" w:rsidP="00A955E8">
      <w:r>
        <w:t xml:space="preserve">Een mogelijk probleem bij deze relais is dat hij voorzien is om op 5V te werken, en de </w:t>
      </w:r>
      <w:proofErr w:type="spellStart"/>
      <w:r>
        <w:t>FireBeetle</w:t>
      </w:r>
      <w:proofErr w:type="spellEnd"/>
      <w:r>
        <w:t xml:space="preserve"> maar 3.3V kan geven. Ik heb dit getest en het werkt. Dit wegens dat het stuursignaal van de relais minstens 2.4V moet zijn.</w:t>
      </w:r>
    </w:p>
    <w:p w14:paraId="3D735ED7" w14:textId="78A2D102" w:rsidR="00A955E8" w:rsidRPr="00D91ED5" w:rsidRDefault="00A955E8" w:rsidP="00A955E8">
      <w:r w:rsidRPr="00D91ED5">
        <w:t>Aansluitschema:</w:t>
      </w:r>
    </w:p>
    <w:p w14:paraId="4025F72D" w14:textId="68780DB0" w:rsidR="00A955E8" w:rsidRPr="00D91ED5" w:rsidRDefault="00A955E8" w:rsidP="00A955E8">
      <w:r w:rsidRPr="00D91ED5">
        <w:lastRenderedPageBreak/>
        <w:drawing>
          <wp:inline distT="0" distB="0" distL="0" distR="0" wp14:anchorId="0D57B231" wp14:editId="507F6861">
            <wp:extent cx="5364480" cy="5151120"/>
            <wp:effectExtent l="0" t="0" r="7620" b="0"/>
            <wp:docPr id="1085527872" name="Picture 5" descr="Gravity: Digital Relay Module (Arduino &amp; Raspberry Pi Compatible) SKU:  DFR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avity: Digital Relay Module (Arduino &amp; Raspberry Pi Compatible) SKU:  DFR04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067B" w14:textId="77777777" w:rsidR="00A955E8" w:rsidRPr="00D91ED5" w:rsidRDefault="00A955E8">
      <w:r w:rsidRPr="00D91ED5">
        <w:br w:type="page"/>
      </w:r>
    </w:p>
    <w:p w14:paraId="29060EF1" w14:textId="5CF66C3E" w:rsidR="00A955E8" w:rsidRPr="00D91ED5" w:rsidRDefault="00A955E8" w:rsidP="00A955E8">
      <w:pPr>
        <w:pStyle w:val="Heading2"/>
      </w:pPr>
      <w:bookmarkStart w:id="6" w:name="_Toc224737536"/>
      <w:r w:rsidRPr="00D91ED5">
        <w:lastRenderedPageBreak/>
        <w:t xml:space="preserve">Pomp – </w:t>
      </w:r>
      <w:proofErr w:type="spellStart"/>
      <w:r w:rsidRPr="00D91ED5">
        <w:t>Amphibious</w:t>
      </w:r>
      <w:proofErr w:type="spellEnd"/>
      <w:r w:rsidRPr="00D91ED5">
        <w:t xml:space="preserve"> </w:t>
      </w:r>
      <w:proofErr w:type="spellStart"/>
      <w:r w:rsidRPr="00D91ED5">
        <w:t>Horizontal</w:t>
      </w:r>
      <w:proofErr w:type="spellEnd"/>
      <w:r w:rsidRPr="00D91ED5">
        <w:t xml:space="preserve"> </w:t>
      </w:r>
      <w:proofErr w:type="spellStart"/>
      <w:r w:rsidRPr="00D91ED5">
        <w:t>Submersible</w:t>
      </w:r>
      <w:proofErr w:type="spellEnd"/>
      <w:r w:rsidRPr="00D91ED5">
        <w:t xml:space="preserve"> Pump</w:t>
      </w:r>
      <w:bookmarkEnd w:id="6"/>
    </w:p>
    <w:p w14:paraId="49359B25" w14:textId="3768A1E5" w:rsidR="00A955E8" w:rsidRPr="00D91ED5" w:rsidRDefault="00A955E8" w:rsidP="00A955E8">
      <w:r w:rsidRPr="00D91ED5">
        <w:t>Specificaties:</w:t>
      </w:r>
    </w:p>
    <w:p w14:paraId="02ACF7F8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Voeding: DC 3–6V </w:t>
      </w:r>
    </w:p>
    <w:p w14:paraId="0C0F2989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Stroom: 150–370 mA </w:t>
      </w:r>
    </w:p>
    <w:p w14:paraId="499C89D7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 Debiet: 80–100 L/h </w:t>
      </w:r>
    </w:p>
    <w:p w14:paraId="02AA56EC" w14:textId="77777777" w:rsidR="00A955E8" w:rsidRPr="00D91ED5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Opvoerhoogte: 25–45 cm </w:t>
      </w:r>
    </w:p>
    <w:p w14:paraId="21348990" w14:textId="106B6264" w:rsidR="00A955E8" w:rsidRDefault="00A955E8" w:rsidP="00A955E8">
      <w:pPr>
        <w:pStyle w:val="ListParagraph"/>
        <w:numPr>
          <w:ilvl w:val="0"/>
          <w:numId w:val="1"/>
        </w:numPr>
      </w:pPr>
      <w:r w:rsidRPr="00D91ED5">
        <w:t xml:space="preserve">IP-rating: IP68 </w:t>
      </w:r>
    </w:p>
    <w:p w14:paraId="3B19DE05" w14:textId="0F9D826E" w:rsidR="0093140B" w:rsidRPr="00D91ED5" w:rsidRDefault="0093140B" w:rsidP="0093140B">
      <w:r>
        <w:t>Library: geen</w:t>
      </w:r>
    </w:p>
    <w:p w14:paraId="5706D593" w14:textId="46484921" w:rsidR="00A955E8" w:rsidRPr="00D91ED5" w:rsidRDefault="00A955E8" w:rsidP="00A955E8">
      <w:r w:rsidRPr="00D91ED5">
        <w:t>Waarom:</w:t>
      </w:r>
    </w:p>
    <w:p w14:paraId="1893E4E1" w14:textId="152773F9" w:rsidR="00A955E8" w:rsidRPr="00D91ED5" w:rsidRDefault="00A955E8" w:rsidP="00A955E8">
      <w:r w:rsidRPr="00D91ED5">
        <w:t xml:space="preserve">Past bij low-voltage projecten en is praktisch voor kleine watervolumes; vereist wel een aparte </w:t>
      </w:r>
      <w:proofErr w:type="spellStart"/>
      <w:r w:rsidRPr="00D91ED5">
        <w:t>voiding</w:t>
      </w:r>
      <w:proofErr w:type="spellEnd"/>
      <w:r w:rsidRPr="00D91ED5">
        <w:t>, wat door de relais wordt gegeven.</w:t>
      </w:r>
    </w:p>
    <w:p w14:paraId="7474048D" w14:textId="2231B75A" w:rsidR="00A955E8" w:rsidRPr="00D91ED5" w:rsidRDefault="00A955E8" w:rsidP="00A955E8">
      <w:r w:rsidRPr="00D91ED5">
        <w:drawing>
          <wp:inline distT="0" distB="0" distL="0" distR="0" wp14:anchorId="01031BE7" wp14:editId="120F8D87">
            <wp:extent cx="5731510" cy="3420110"/>
            <wp:effectExtent l="0" t="0" r="2540" b="8890"/>
            <wp:docPr id="1015453781" name="Picture 6" descr="12V Water Pump Controlled by Arduino and Relay Won't Work - Motors,  Mechanics, Power and CNC - Arduino Fo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2V Water Pump Controlled by Arduino and Relay Won't Work - Motors,  Mechanics, Power and CNC - Arduino Foru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E5DF" w14:textId="3CA8DC88" w:rsidR="00A955E8" w:rsidRPr="00D91ED5" w:rsidRDefault="00A955E8" w:rsidP="00A955E8">
      <w:r w:rsidRPr="00D91ED5">
        <w:t>De juiste pomp</w:t>
      </w:r>
      <w:r w:rsidR="007B4842">
        <w:t>, microcontroller en relais</w:t>
      </w:r>
      <w:r w:rsidRPr="00D91ED5">
        <w:t xml:space="preserve"> staan hier niet op, maar het is wel het juiste principe van hoe dit werkt.</w:t>
      </w:r>
    </w:p>
    <w:p w14:paraId="501F6DA8" w14:textId="60BEA9FC" w:rsidR="00A955E8" w:rsidRPr="00D91ED5" w:rsidRDefault="00A955E8">
      <w:r w:rsidRPr="00D91ED5">
        <w:br w:type="page"/>
      </w:r>
    </w:p>
    <w:p w14:paraId="0D8C0E3A" w14:textId="045404DE" w:rsidR="00A955E8" w:rsidRPr="00D91ED5" w:rsidRDefault="00A955E8" w:rsidP="00A955E8">
      <w:pPr>
        <w:pStyle w:val="Heading2"/>
      </w:pPr>
      <w:bookmarkStart w:id="7" w:name="_Toc224737537"/>
      <w:r w:rsidRPr="00D91ED5">
        <w:lastRenderedPageBreak/>
        <w:t>Bronnen</w:t>
      </w:r>
      <w:bookmarkEnd w:id="7"/>
    </w:p>
    <w:p w14:paraId="11AE54F4" w14:textId="417D3733" w:rsidR="00A955E8" w:rsidRPr="00D91ED5" w:rsidRDefault="00A65595" w:rsidP="00A955E8">
      <w:r w:rsidRPr="00D91ED5">
        <w:t xml:space="preserve">Waterpomp - </w:t>
      </w:r>
      <w:hyperlink r:id="rId18" w:history="1">
        <w:r w:rsidRPr="00D91ED5">
          <w:rPr>
            <w:rStyle w:val="Hyperlink"/>
          </w:rPr>
          <w:t>https://www.dfrobot.com/product-2321.html - 27/02/2026</w:t>
        </w:r>
      </w:hyperlink>
    </w:p>
    <w:p w14:paraId="3815C24D" w14:textId="5BB79EA8" w:rsidR="00A65595" w:rsidRPr="00D91ED5" w:rsidRDefault="00A65595" w:rsidP="00A955E8">
      <w:r w:rsidRPr="00D91ED5">
        <w:t xml:space="preserve">LM35 - </w:t>
      </w:r>
      <w:hyperlink r:id="rId19" w:history="1">
        <w:r w:rsidRPr="00D91ED5">
          <w:rPr>
            <w:rStyle w:val="Hyperlink"/>
          </w:rPr>
          <w:t>https://www.dfrobot.com/product-76.html - 27/02/2026</w:t>
        </w:r>
      </w:hyperlink>
    </w:p>
    <w:p w14:paraId="21E1540E" w14:textId="1E9EB275" w:rsidR="00A65595" w:rsidRPr="00D91ED5" w:rsidRDefault="00A65595" w:rsidP="00A955E8">
      <w:r w:rsidRPr="00D91ED5">
        <w:t xml:space="preserve">Relais: </w:t>
      </w:r>
      <w:hyperlink r:id="rId20" w:history="1">
        <w:r w:rsidRPr="00D91ED5">
          <w:rPr>
            <w:rStyle w:val="Hyperlink"/>
          </w:rPr>
          <w:t>https://www.dfrob</w:t>
        </w:r>
        <w:r w:rsidRPr="00D91ED5">
          <w:rPr>
            <w:rStyle w:val="Hyperlink"/>
          </w:rPr>
          <w:t>o</w:t>
        </w:r>
        <w:r w:rsidRPr="00D91ED5">
          <w:rPr>
            <w:rStyle w:val="Hyperlink"/>
          </w:rPr>
          <w:t>t.com/product-64.html</w:t>
        </w:r>
      </w:hyperlink>
      <w:r w:rsidRPr="00D91ED5">
        <w:t xml:space="preserve"> - 27/02/2026</w:t>
      </w:r>
    </w:p>
    <w:p w14:paraId="2E734080" w14:textId="0ACE277A" w:rsidR="00A65595" w:rsidRPr="00D91ED5" w:rsidRDefault="00A65595" w:rsidP="00A955E8">
      <w:proofErr w:type="spellStart"/>
      <w:r w:rsidRPr="00D91ED5">
        <w:t>Firebeetle</w:t>
      </w:r>
      <w:proofErr w:type="spellEnd"/>
      <w:r w:rsidRPr="00D91ED5">
        <w:t xml:space="preserve"> - </w:t>
      </w:r>
      <w:hyperlink r:id="rId21" w:history="1">
        <w:r w:rsidRPr="00D91ED5">
          <w:rPr>
            <w:rStyle w:val="Hyperlink"/>
          </w:rPr>
          <w:t>https://www.dfrobot.com/product-2195.html - 27/02/2026</w:t>
        </w:r>
      </w:hyperlink>
    </w:p>
    <w:p w14:paraId="503BB27E" w14:textId="0BEE30D5" w:rsidR="00A65595" w:rsidRPr="00D91ED5" w:rsidRDefault="00A65595" w:rsidP="00A955E8">
      <w:proofErr w:type="spellStart"/>
      <w:r w:rsidRPr="00D91ED5">
        <w:t>Resistive</w:t>
      </w:r>
      <w:proofErr w:type="spellEnd"/>
      <w:r w:rsidRPr="00D91ED5">
        <w:t xml:space="preserve"> </w:t>
      </w:r>
      <w:proofErr w:type="spellStart"/>
      <w:r w:rsidRPr="00D91ED5">
        <w:t>moisture</w:t>
      </w:r>
      <w:proofErr w:type="spellEnd"/>
      <w:r w:rsidRPr="00D91ED5">
        <w:t xml:space="preserve"> sensor - </w:t>
      </w:r>
      <w:hyperlink r:id="rId22" w:history="1">
        <w:r w:rsidRPr="00D91ED5">
          <w:rPr>
            <w:rStyle w:val="Hyperlink"/>
          </w:rPr>
          <w:t>https://www.dfrobot.com/product-599.html - 27/02/2026</w:t>
        </w:r>
      </w:hyperlink>
    </w:p>
    <w:p w14:paraId="748EE981" w14:textId="49EE3D01" w:rsidR="00A65595" w:rsidRPr="00D91ED5" w:rsidRDefault="00A65595" w:rsidP="00A955E8">
      <w:proofErr w:type="spellStart"/>
      <w:r w:rsidRPr="00D91ED5">
        <w:t>Capacitive</w:t>
      </w:r>
      <w:proofErr w:type="spellEnd"/>
      <w:r w:rsidRPr="00D91ED5">
        <w:t xml:space="preserve"> </w:t>
      </w:r>
      <w:proofErr w:type="spellStart"/>
      <w:r w:rsidRPr="00D91ED5">
        <w:t>moisture</w:t>
      </w:r>
      <w:proofErr w:type="spellEnd"/>
      <w:r w:rsidRPr="00D91ED5">
        <w:t xml:space="preserve"> sensor - </w:t>
      </w:r>
      <w:hyperlink r:id="rId23" w:history="1">
        <w:r w:rsidRPr="00D91ED5">
          <w:rPr>
            <w:rStyle w:val="Hyperlink"/>
          </w:rPr>
          <w:t>https://www.dfrobot.com/product-1385.html - 27/02/2026</w:t>
        </w:r>
      </w:hyperlink>
    </w:p>
    <w:p w14:paraId="3511D64B" w14:textId="77777777" w:rsidR="00A65595" w:rsidRPr="00A955E8" w:rsidRDefault="00A65595" w:rsidP="00A955E8"/>
    <w:sectPr w:rsidR="00A65595" w:rsidRPr="00A955E8" w:rsidSect="001A0BA4">
      <w:footerReference w:type="default" r:id="rId2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445C" w14:textId="77777777" w:rsidR="00D23FF1" w:rsidRPr="00D91ED5" w:rsidRDefault="00D23FF1" w:rsidP="001A0BA4">
      <w:pPr>
        <w:spacing w:after="0" w:line="240" w:lineRule="auto"/>
      </w:pPr>
      <w:r w:rsidRPr="00D91ED5">
        <w:separator/>
      </w:r>
    </w:p>
  </w:endnote>
  <w:endnote w:type="continuationSeparator" w:id="0">
    <w:p w14:paraId="7CAFFD9F" w14:textId="77777777" w:rsidR="00D23FF1" w:rsidRPr="00D91ED5" w:rsidRDefault="00D23FF1" w:rsidP="001A0BA4">
      <w:pPr>
        <w:spacing w:after="0" w:line="240" w:lineRule="auto"/>
      </w:pPr>
      <w:r w:rsidRPr="00D91E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340762"/>
      <w:docPartObj>
        <w:docPartGallery w:val="Page Numbers (Bottom of Page)"/>
        <w:docPartUnique/>
      </w:docPartObj>
    </w:sdtPr>
    <w:sdtContent>
      <w:p w14:paraId="3DBCF092" w14:textId="77777777" w:rsidR="001A0BA4" w:rsidRPr="00D91ED5" w:rsidRDefault="001A0BA4">
        <w:pPr>
          <w:pStyle w:val="Footer"/>
          <w:jc w:val="right"/>
        </w:pPr>
        <w:r w:rsidRPr="00D91ED5">
          <w:fldChar w:fldCharType="begin"/>
        </w:r>
        <w:r w:rsidRPr="00D91ED5">
          <w:instrText xml:space="preserve"> PAGE   \* MERGEFORMAT </w:instrText>
        </w:r>
        <w:r w:rsidRPr="00D91ED5">
          <w:fldChar w:fldCharType="separate"/>
        </w:r>
        <w:r w:rsidRPr="00D91ED5">
          <w:t>2</w:t>
        </w:r>
        <w:r w:rsidRPr="00D91ED5">
          <w:fldChar w:fldCharType="end"/>
        </w:r>
      </w:p>
    </w:sdtContent>
  </w:sdt>
  <w:p w14:paraId="1465DFA4" w14:textId="753BC0FD" w:rsidR="001A0BA4" w:rsidRPr="00D91ED5" w:rsidRDefault="001A0BA4">
    <w:pPr>
      <w:pStyle w:val="Footer"/>
    </w:pPr>
    <w:r w:rsidRPr="00D91ED5">
      <w:t xml:space="preserve">KDG IOT </w:t>
    </w:r>
    <w:r w:rsidR="00A955E8" w:rsidRPr="00D91ED5">
      <w:t>–</w:t>
    </w:r>
    <w:r w:rsidRPr="00D91ED5">
      <w:t xml:space="preserve"> </w:t>
    </w:r>
    <w:r w:rsidR="00A955E8" w:rsidRPr="00D91ED5">
      <w:t>Technische analyse</w:t>
    </w:r>
    <w:r w:rsidRPr="00D91ED5">
      <w:br/>
      <w:t>Michael Kaethoven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A79A" w14:textId="77777777" w:rsidR="00D23FF1" w:rsidRPr="00D91ED5" w:rsidRDefault="00D23FF1" w:rsidP="001A0BA4">
      <w:pPr>
        <w:spacing w:after="0" w:line="240" w:lineRule="auto"/>
      </w:pPr>
      <w:r w:rsidRPr="00D91ED5">
        <w:separator/>
      </w:r>
    </w:p>
  </w:footnote>
  <w:footnote w:type="continuationSeparator" w:id="0">
    <w:p w14:paraId="162CFA06" w14:textId="77777777" w:rsidR="00D23FF1" w:rsidRPr="00D91ED5" w:rsidRDefault="00D23FF1" w:rsidP="001A0BA4">
      <w:pPr>
        <w:spacing w:after="0" w:line="240" w:lineRule="auto"/>
      </w:pPr>
      <w:r w:rsidRPr="00D91ED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1040"/>
    <w:multiLevelType w:val="hybridMultilevel"/>
    <w:tmpl w:val="942282AC"/>
    <w:lvl w:ilvl="0" w:tplc="CF7684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14483"/>
    <w:multiLevelType w:val="hybridMultilevel"/>
    <w:tmpl w:val="112665F2"/>
    <w:lvl w:ilvl="0" w:tplc="89227F5A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690205"/>
    <w:multiLevelType w:val="hybridMultilevel"/>
    <w:tmpl w:val="CF989074"/>
    <w:lvl w:ilvl="0" w:tplc="2CBA45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617568">
    <w:abstractNumId w:val="0"/>
  </w:num>
  <w:num w:numId="2" w16cid:durableId="1131048654">
    <w:abstractNumId w:val="2"/>
  </w:num>
  <w:num w:numId="3" w16cid:durableId="1340305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E8"/>
    <w:rsid w:val="000057CB"/>
    <w:rsid w:val="000074E3"/>
    <w:rsid w:val="000144D2"/>
    <w:rsid w:val="0005476F"/>
    <w:rsid w:val="001207C3"/>
    <w:rsid w:val="001A0BA4"/>
    <w:rsid w:val="002611A6"/>
    <w:rsid w:val="002C6828"/>
    <w:rsid w:val="00320E0D"/>
    <w:rsid w:val="00363A10"/>
    <w:rsid w:val="003659D4"/>
    <w:rsid w:val="00454907"/>
    <w:rsid w:val="004A63BF"/>
    <w:rsid w:val="004C30A8"/>
    <w:rsid w:val="00655D4C"/>
    <w:rsid w:val="006E1DA2"/>
    <w:rsid w:val="00777081"/>
    <w:rsid w:val="007963F4"/>
    <w:rsid w:val="007B4842"/>
    <w:rsid w:val="007E1C7A"/>
    <w:rsid w:val="007E2C8A"/>
    <w:rsid w:val="007F1E7A"/>
    <w:rsid w:val="00830263"/>
    <w:rsid w:val="009105CA"/>
    <w:rsid w:val="0093140B"/>
    <w:rsid w:val="009452AA"/>
    <w:rsid w:val="00967543"/>
    <w:rsid w:val="009B3D46"/>
    <w:rsid w:val="00A0209E"/>
    <w:rsid w:val="00A65595"/>
    <w:rsid w:val="00A955E8"/>
    <w:rsid w:val="00B46CF3"/>
    <w:rsid w:val="00BE4B6D"/>
    <w:rsid w:val="00D22749"/>
    <w:rsid w:val="00D23FF1"/>
    <w:rsid w:val="00D32140"/>
    <w:rsid w:val="00D91ED5"/>
    <w:rsid w:val="00E03338"/>
    <w:rsid w:val="00E363B3"/>
    <w:rsid w:val="00F6418B"/>
    <w:rsid w:val="00F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A64BE"/>
  <w15:chartTrackingRefBased/>
  <w15:docId w15:val="{F889842E-3951-46BA-8E6C-F631AE14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B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A0BA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A0BA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A0B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A0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BA4"/>
  </w:style>
  <w:style w:type="paragraph" w:styleId="Footer">
    <w:name w:val="footer"/>
    <w:basedOn w:val="Normal"/>
    <w:link w:val="FooterChar"/>
    <w:uiPriority w:val="99"/>
    <w:unhideWhenUsed/>
    <w:rsid w:val="001A0B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BA4"/>
  </w:style>
  <w:style w:type="character" w:styleId="Hyperlink">
    <w:name w:val="Hyperlink"/>
    <w:basedOn w:val="DefaultParagraphFont"/>
    <w:uiPriority w:val="99"/>
    <w:unhideWhenUsed/>
    <w:rsid w:val="00A655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5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4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63A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3A10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363A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yperlink" Target="https://www.dfrobot.com/product-2321.html%20-%2027/02/2026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dfrobot.com/product-2195.html%20-%2027/02/2026" TargetMode="Externa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dfrobot.com/product-64.html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s://www.dfrobot.com/product-1385.html%20-%2027/02/2026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.dfrobot.com/product-76.html%20-%2027/02/2026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www.dfrobot.com/product-599.html%20-%2027/02/202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\Documents\Custom%20Office%20Templates\Project%20versla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IoT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24cbb0-5497-4b2f-b575-ca49da8a85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030BDF390ED84CB4F0F998048FEA12" ma:contentTypeVersion="9" ma:contentTypeDescription="Create a new document." ma:contentTypeScope="" ma:versionID="51b9da35866e7569e2fb60b63169b159">
  <xsd:schema xmlns:xsd="http://www.w3.org/2001/XMLSchema" xmlns:xs="http://www.w3.org/2001/XMLSchema" xmlns:p="http://schemas.microsoft.com/office/2006/metadata/properties" xmlns:ns3="1624cbb0-5497-4b2f-b575-ca49da8a85c1" targetNamespace="http://schemas.microsoft.com/office/2006/metadata/properties" ma:root="true" ma:fieldsID="2126c485f59ee3044445d5cd959d54d2" ns3:_="">
    <xsd:import namespace="1624cbb0-5497-4b2f-b575-ca49da8a85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24cbb0-5497-4b2f-b575-ca49da8a85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997201-AD5A-47D7-A930-225816E29346}">
  <ds:schemaRefs>
    <ds:schemaRef ds:uri="http://schemas.microsoft.com/office/2006/metadata/properties"/>
    <ds:schemaRef ds:uri="http://schemas.microsoft.com/office/infopath/2007/PartnerControls"/>
    <ds:schemaRef ds:uri="1624cbb0-5497-4b2f-b575-ca49da8a85c1"/>
  </ds:schemaRefs>
</ds:datastoreItem>
</file>

<file path=customXml/itemProps3.xml><?xml version="1.0" encoding="utf-8"?>
<ds:datastoreItem xmlns:ds="http://schemas.openxmlformats.org/officeDocument/2006/customXml" ds:itemID="{7C24B50F-BE25-4749-B92A-C80E796058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9EEBCE-BC09-4402-A957-C52F44DFA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24cbb0-5497-4b2f-b575-ca49da8a85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C016D9-EB58-4B90-86BD-3AF50C30A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verslag template.dotx</Template>
  <TotalTime>29</TotalTime>
  <Pages>1</Pages>
  <Words>785</Words>
  <Characters>4924</Characters>
  <Application>Microsoft Office Word</Application>
  <DocSecurity>0</DocSecurity>
  <Lines>196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Plantbewateringsysteem</vt:lpstr>
    </vt:vector>
  </TitlesOfParts>
  <Company>Kdg – iot – sem 2</Company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Plantbewateringsysteem</dc:title>
  <dc:subject>Technische analyse</dc:subject>
  <dc:creator>Michael Kaethoven</dc:creator>
  <cp:keywords/>
  <dc:description/>
  <cp:lastModifiedBy>Kaethoven Michael</cp:lastModifiedBy>
  <cp:revision>5</cp:revision>
  <cp:lastPrinted>2026-03-18T13:45:00Z</cp:lastPrinted>
  <dcterms:created xsi:type="dcterms:W3CDTF">2026-03-18T13:35:00Z</dcterms:created>
  <dcterms:modified xsi:type="dcterms:W3CDTF">2026-03-18T14:04:00Z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0x01010096030BDF390ED84CB4F0F998048FEA12</vt:lpwstr>
  </property>
</Properties>
</file>